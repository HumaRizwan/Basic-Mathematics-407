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C3456" w14:textId="77777777" w:rsidR="00CB598B" w:rsidRDefault="00574946" w:rsidP="00CB598B">
      <w:pPr>
        <w:pStyle w:val="Title"/>
      </w:pPr>
      <w:r w:rsidRPr="00574946">
        <w:t>Maths diagnostic test</w:t>
      </w:r>
    </w:p>
    <w:p w14:paraId="70B0861B" w14:textId="320D7E16" w:rsidR="00574946" w:rsidRDefault="00574946" w:rsidP="00574946">
      <w:r>
        <w:t xml:space="preserve">You should complete this task by yourself. A calculator may be used for most numerical problems. There are a few obvious questions involving simple fractions and decimals where you should answer without using the </w:t>
      </w:r>
      <w:proofErr w:type="gramStart"/>
      <w:r>
        <w:t>calculator</w:t>
      </w:r>
      <w:r w:rsidR="43307F79">
        <w:t>,</w:t>
      </w:r>
      <w:r>
        <w:t xml:space="preserve"> if</w:t>
      </w:r>
      <w:proofErr w:type="gramEnd"/>
      <w:r>
        <w:t xml:space="preserve"> you want to benefit from the diagnosis.</w:t>
      </w:r>
    </w:p>
    <w:p w14:paraId="3F15A2DC" w14:textId="77777777" w:rsidR="002F1AB6" w:rsidRDefault="00574946" w:rsidP="00574946">
      <w:r>
        <w:t>Write your answers on this sheet of paper and use the answers file on the Skills for Learning website to mark your test.</w:t>
      </w:r>
    </w:p>
    <w:tbl>
      <w:tblPr>
        <w:tblStyle w:val="TableGrid"/>
        <w:tblW w:w="5000" w:type="pc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7"/>
        <w:gridCol w:w="8425"/>
      </w:tblGrid>
      <w:tr w:rsidR="00574946" w14:paraId="6F3D0B88" w14:textId="77777777" w:rsidTr="33885656">
        <w:trPr>
          <w:trHeight w:val="516"/>
        </w:trPr>
        <w:tc>
          <w:tcPr>
            <w:tcW w:w="817" w:type="dxa"/>
            <w:tcBorders>
              <w:bottom w:val="nil"/>
            </w:tcBorders>
          </w:tcPr>
          <w:p w14:paraId="3C159EE0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bottom w:val="nil"/>
            </w:tcBorders>
          </w:tcPr>
          <w:p w14:paraId="247CBFC2" w14:textId="747D3943" w:rsidR="00574946" w:rsidRDefault="00574946" w:rsidP="00E96FE6">
            <w:r>
              <w:t>Your bank balance at the end of the week shows that you are £34.26 overdrawn. You know that you are due to receive wages for 12 hours</w:t>
            </w:r>
            <w:r w:rsidR="70A2DD31">
              <w:t>’</w:t>
            </w:r>
            <w:r>
              <w:t xml:space="preserve"> work at £</w:t>
            </w:r>
            <w:r w:rsidR="00146B4F">
              <w:t>6.45</w:t>
            </w:r>
            <w:r>
              <w:t xml:space="preserve"> per hour and your expenditure next week will be £15.60.</w:t>
            </w:r>
          </w:p>
          <w:p w14:paraId="60D53AC9" w14:textId="77777777" w:rsidR="00574946" w:rsidRDefault="00574946" w:rsidP="00E96FE6"/>
        </w:tc>
      </w:tr>
      <w:tr w:rsidR="00574946" w14:paraId="79453D09" w14:textId="77777777" w:rsidTr="33885656">
        <w:trPr>
          <w:trHeight w:val="516"/>
        </w:trPr>
        <w:tc>
          <w:tcPr>
            <w:tcW w:w="817" w:type="dxa"/>
            <w:tcBorders>
              <w:top w:val="nil"/>
              <w:bottom w:val="nil"/>
            </w:tcBorders>
          </w:tcPr>
          <w:p w14:paraId="13F04A6F" w14:textId="77777777" w:rsidR="00574946" w:rsidRDefault="00574946" w:rsidP="00574946">
            <w:pPr>
              <w:jc w:val="right"/>
            </w:pPr>
            <w:r>
              <w:t>Q. 1</w:t>
            </w:r>
          </w:p>
        </w:tc>
        <w:tc>
          <w:tcPr>
            <w:tcW w:w="8425" w:type="dxa"/>
            <w:tcBorders>
              <w:top w:val="nil"/>
              <w:bottom w:val="nil"/>
            </w:tcBorders>
          </w:tcPr>
          <w:p w14:paraId="046438B4" w14:textId="77777777" w:rsidR="00574946" w:rsidRDefault="00574946" w:rsidP="00E96FE6">
            <w:r w:rsidRPr="00157988">
              <w:t>What will your bala</w:t>
            </w:r>
            <w:r>
              <w:t>nce be at the end of next week?</w:t>
            </w:r>
          </w:p>
          <w:p w14:paraId="13E00398" w14:textId="77777777" w:rsidR="00574946" w:rsidRDefault="00574946" w:rsidP="00E96FE6"/>
          <w:p w14:paraId="13F6AC86" w14:textId="77777777" w:rsidR="00574946" w:rsidRPr="00157988" w:rsidRDefault="00574946" w:rsidP="00E96FE6"/>
        </w:tc>
      </w:tr>
      <w:tr w:rsidR="00574946" w14:paraId="0F595405" w14:textId="77777777" w:rsidTr="33885656">
        <w:trPr>
          <w:trHeight w:val="516"/>
        </w:trPr>
        <w:tc>
          <w:tcPr>
            <w:tcW w:w="817" w:type="dxa"/>
            <w:tcBorders>
              <w:top w:val="nil"/>
              <w:bottom w:val="single" w:sz="4" w:space="0" w:color="auto"/>
            </w:tcBorders>
          </w:tcPr>
          <w:p w14:paraId="7043707D" w14:textId="77777777" w:rsidR="00574946" w:rsidRDefault="00574946" w:rsidP="00574946">
            <w:pPr>
              <w:jc w:val="right"/>
            </w:pPr>
            <w:r>
              <w:t>Q. 2</w:t>
            </w:r>
          </w:p>
        </w:tc>
        <w:tc>
          <w:tcPr>
            <w:tcW w:w="8425" w:type="dxa"/>
            <w:tcBorders>
              <w:top w:val="nil"/>
              <w:bottom w:val="single" w:sz="4" w:space="0" w:color="auto"/>
            </w:tcBorders>
          </w:tcPr>
          <w:p w14:paraId="663F4CBD" w14:textId="7AEEE005" w:rsidR="00574946" w:rsidRDefault="00574946" w:rsidP="00E96FE6">
            <w:r>
              <w:t>You are considering a trip home to see your friends. The cost of a return coach ticket is £</w:t>
            </w:r>
            <w:r w:rsidR="00146B4F">
              <w:t>43.59</w:t>
            </w:r>
            <w:r>
              <w:t>. If you decide to go</w:t>
            </w:r>
            <w:r w:rsidR="62FE1A56">
              <w:t>,</w:t>
            </w:r>
            <w:r>
              <w:t xml:space="preserve"> what will be your balance at the end of the week?</w:t>
            </w:r>
          </w:p>
          <w:p w14:paraId="256FED11" w14:textId="77777777" w:rsidR="00574946" w:rsidRPr="00B32E24" w:rsidRDefault="00574946" w:rsidP="00E96FE6"/>
          <w:p w14:paraId="51E6690F" w14:textId="77777777" w:rsidR="00574946" w:rsidRPr="00157988" w:rsidRDefault="00574946" w:rsidP="00E96FE6"/>
        </w:tc>
      </w:tr>
      <w:tr w:rsidR="00574946" w14:paraId="2F232C46" w14:textId="77777777" w:rsidTr="33885656">
        <w:trPr>
          <w:trHeight w:val="516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70F9090C" w14:textId="77777777" w:rsidR="00574946" w:rsidRDefault="00574946" w:rsidP="00574946">
            <w:pPr>
              <w:jc w:val="right"/>
            </w:pPr>
            <w:r>
              <w:t>Q. 3</w:t>
            </w:r>
          </w:p>
        </w:tc>
        <w:tc>
          <w:tcPr>
            <w:tcW w:w="8425" w:type="dxa"/>
            <w:tcBorders>
              <w:top w:val="single" w:sz="4" w:space="0" w:color="auto"/>
              <w:bottom w:val="single" w:sz="4" w:space="0" w:color="auto"/>
            </w:tcBorders>
          </w:tcPr>
          <w:p w14:paraId="1CDD0B45" w14:textId="77777777" w:rsidR="00574946" w:rsidRDefault="00574946" w:rsidP="00E96FE6">
            <w:r w:rsidRPr="00B32E24">
              <w:t>Calculate</w:t>
            </w:r>
            <w:r>
              <w:t xml:space="preserve"> </w:t>
            </w:r>
            <w:r w:rsidRPr="00B32E2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84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×15-20</m:t>
              </m:r>
            </m:oMath>
          </w:p>
          <w:p w14:paraId="67061DEC" w14:textId="77777777" w:rsidR="00574946" w:rsidRDefault="00574946" w:rsidP="00E96FE6"/>
          <w:p w14:paraId="70B6C7FD" w14:textId="77777777" w:rsidR="00574946" w:rsidRPr="00B32E24" w:rsidRDefault="00574946" w:rsidP="00E96FE6"/>
        </w:tc>
      </w:tr>
      <w:tr w:rsidR="00574946" w14:paraId="25BA6109" w14:textId="77777777" w:rsidTr="33885656">
        <w:trPr>
          <w:trHeight w:val="332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3663A8A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33E0BA6B" w14:textId="7E6081EA" w:rsidR="00574946" w:rsidRDefault="00574946" w:rsidP="00E96FE6">
            <w:r w:rsidRPr="00B32E24">
              <w:t>You are due to receive a pay increase of 15% on yo</w:t>
            </w:r>
            <w:r>
              <w:t>ur hourly pay of £</w:t>
            </w:r>
            <w:r w:rsidR="00146B4F">
              <w:t>8.20</w:t>
            </w:r>
            <w:r>
              <w:t xml:space="preserve"> an hour.</w:t>
            </w:r>
          </w:p>
          <w:p w14:paraId="4F5C5F21" w14:textId="77777777" w:rsidR="00574946" w:rsidRPr="00B32E24" w:rsidRDefault="00574946" w:rsidP="00E96FE6"/>
        </w:tc>
      </w:tr>
      <w:tr w:rsidR="00574946" w14:paraId="73E7607B" w14:textId="77777777" w:rsidTr="33885656">
        <w:trPr>
          <w:trHeight w:val="331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7A296D42" w14:textId="77777777" w:rsidR="00574946" w:rsidRDefault="00574946" w:rsidP="00574946">
            <w:pPr>
              <w:jc w:val="right"/>
            </w:pPr>
            <w:r>
              <w:t>Q. 4</w:t>
            </w:r>
          </w:p>
          <w:p w14:paraId="225178C3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2A928704" w14:textId="77777777" w:rsidR="00574946" w:rsidRDefault="00574946" w:rsidP="00E96FE6">
            <w:r w:rsidRPr="00B32E24">
              <w:t>How much is the new hourly rate?</w:t>
            </w:r>
          </w:p>
          <w:p w14:paraId="52526471" w14:textId="77777777" w:rsidR="00574946" w:rsidRPr="00B32E24" w:rsidRDefault="00574946" w:rsidP="00E96FE6"/>
          <w:p w14:paraId="3DE42189" w14:textId="77777777" w:rsidR="00574946" w:rsidRPr="00B32E24" w:rsidRDefault="00574946" w:rsidP="00E96FE6"/>
        </w:tc>
      </w:tr>
      <w:tr w:rsidR="00574946" w14:paraId="1359F45E" w14:textId="77777777" w:rsidTr="33885656">
        <w:trPr>
          <w:trHeight w:val="331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E6D351D" w14:textId="77777777" w:rsidR="00574946" w:rsidRDefault="00574946" w:rsidP="00574946">
            <w:pPr>
              <w:jc w:val="right"/>
            </w:pPr>
            <w:r>
              <w:t>Q. 5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E9B58B4" w14:textId="613619D3" w:rsidR="00574946" w:rsidRDefault="00574946" w:rsidP="00E96FE6">
            <w:r>
              <w:t>If you work 17 hours</w:t>
            </w:r>
            <w:r w:rsidR="39A21527">
              <w:t>,</w:t>
            </w:r>
            <w:r>
              <w:t xml:space="preserve"> how much will your new gross pay be?</w:t>
            </w:r>
          </w:p>
          <w:p w14:paraId="78A6A995" w14:textId="77777777" w:rsidR="00574946" w:rsidRDefault="00574946" w:rsidP="00E96FE6"/>
          <w:p w14:paraId="2CC4C22D" w14:textId="77777777" w:rsidR="00574946" w:rsidRPr="00B32E24" w:rsidRDefault="00574946" w:rsidP="00E96FE6"/>
        </w:tc>
      </w:tr>
      <w:tr w:rsidR="00574946" w14:paraId="59047091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8094" w14:textId="77777777" w:rsidR="00574946" w:rsidRDefault="00574946" w:rsidP="00574946">
            <w:pPr>
              <w:jc w:val="right"/>
            </w:pPr>
            <w:r>
              <w:t>Q. 6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51A415" w14:textId="68785311" w:rsidR="00574946" w:rsidRDefault="00574946" w:rsidP="00E96FE6">
            <w:r w:rsidRPr="00B32E24">
              <w:t xml:space="preserve">If </w:t>
            </w:r>
            <m:oMath>
              <m:r>
                <w:rPr>
                  <w:rFonts w:ascii="Cambria Math" w:hAnsi="Cambria Math"/>
                </w:rPr>
                <m:t>a &lt; b</m:t>
              </m:r>
            </m:oMath>
            <w:r w:rsidRPr="00B32E24">
              <w:t xml:space="preserve"> and </w:t>
            </w:r>
            <m:oMath>
              <m:r>
                <w:rPr>
                  <w:rFonts w:ascii="Cambria Math" w:hAnsi="Cambria Math"/>
                </w:rPr>
                <m:t>b &lt; c</m:t>
              </m:r>
            </m:oMath>
            <w:r w:rsidR="0877B7C3" w:rsidRPr="00B32E24">
              <w:t>,</w:t>
            </w:r>
            <w:r w:rsidRPr="00B32E24">
              <w:t xml:space="preserve"> what is th</w:t>
            </w:r>
            <w:r>
              <w:t xml:space="preserve">e relationship between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?</w:t>
            </w:r>
          </w:p>
          <w:p w14:paraId="321065EA" w14:textId="77777777" w:rsidR="00574946" w:rsidRDefault="00574946" w:rsidP="00E96FE6"/>
          <w:p w14:paraId="3A2282E5" w14:textId="77777777" w:rsidR="00574946" w:rsidRPr="00B32E24" w:rsidRDefault="00574946" w:rsidP="00E96FE6"/>
        </w:tc>
      </w:tr>
      <w:tr w:rsidR="00574946" w14:paraId="41939D01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F61AA" w14:textId="77777777" w:rsidR="00574946" w:rsidRDefault="00574946" w:rsidP="00574946">
            <w:pPr>
              <w:jc w:val="right"/>
            </w:pPr>
            <w:r>
              <w:t>Q. 7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327B51" w14:textId="77777777" w:rsidR="00574946" w:rsidRPr="00B32E24" w:rsidRDefault="00574946" w:rsidP="00E96FE6">
            <w:r w:rsidRPr="00B32E24">
              <w:t>What is</w:t>
            </w:r>
            <w: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oMath>
            <w:r>
              <w:t xml:space="preserve"> of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Pr="00B32E24">
              <w:t>?</w:t>
            </w:r>
          </w:p>
          <w:p w14:paraId="23B1B3FC" w14:textId="77777777" w:rsidR="00574946" w:rsidRDefault="00574946" w:rsidP="00E96FE6"/>
          <w:p w14:paraId="7352910D" w14:textId="77777777" w:rsidR="00574946" w:rsidRPr="00B32E24" w:rsidRDefault="00574946" w:rsidP="00E96FE6"/>
        </w:tc>
      </w:tr>
    </w:tbl>
    <w:p w14:paraId="56FAFDD0" w14:textId="77777777" w:rsidR="00574946" w:rsidRDefault="00574946">
      <w:r>
        <w:br w:type="page"/>
      </w:r>
    </w:p>
    <w:tbl>
      <w:tblPr>
        <w:tblStyle w:val="TableGrid"/>
        <w:tblW w:w="5000" w:type="pc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7"/>
        <w:gridCol w:w="8425"/>
      </w:tblGrid>
      <w:tr w:rsidR="00574946" w14:paraId="256C5A42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F538" w14:textId="77777777" w:rsidR="00574946" w:rsidRDefault="00574946" w:rsidP="00574946">
            <w:pPr>
              <w:jc w:val="right"/>
            </w:pPr>
            <w:r>
              <w:lastRenderedPageBreak/>
              <w:t xml:space="preserve">Q. 8 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B74B52" w14:textId="642D599C" w:rsidR="00574946" w:rsidRDefault="00574946" w:rsidP="00574946">
            <w:r w:rsidRPr="00B32E24">
              <w:t xml:space="preserve">If </w:t>
            </w:r>
            <m:oMath>
              <m:r>
                <w:rPr>
                  <w:rFonts w:ascii="Cambria Math" w:hAnsi="Cambria Math"/>
                </w:rPr>
                <m:t>8y + 32 = 0</m:t>
              </m:r>
            </m:oMath>
            <w:r w:rsidR="12D3A130" w:rsidRPr="00B32E24">
              <w:t>,</w:t>
            </w:r>
            <w:r w:rsidRPr="00B32E24">
              <w:t xml:space="preserve"> what is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B32E24">
              <w:t>?</w:t>
            </w:r>
          </w:p>
          <w:p w14:paraId="38D16ADF" w14:textId="77777777" w:rsidR="00574946" w:rsidRDefault="00574946" w:rsidP="00574946"/>
          <w:p w14:paraId="54FDBDEF" w14:textId="77777777" w:rsidR="00574946" w:rsidRPr="00B32E24" w:rsidRDefault="00574946" w:rsidP="00574946"/>
        </w:tc>
      </w:tr>
      <w:tr w:rsidR="00574946" w14:paraId="7AC94127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670C" w14:textId="77777777" w:rsidR="00574946" w:rsidRDefault="00574946" w:rsidP="00574946">
            <w:pPr>
              <w:jc w:val="right"/>
            </w:pPr>
            <w:r>
              <w:t>Q. 9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B125BA" w14:textId="77777777" w:rsidR="00574946" w:rsidRPr="00B32E24" w:rsidRDefault="00574946" w:rsidP="00E96FE6">
            <w:r w:rsidRPr="00B32E24">
              <w:t xml:space="preserve">A university department has 720 students.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</w:t>
            </w:r>
            <w:r w:rsidRPr="00B32E24">
              <w:t>are female.</w:t>
            </w:r>
            <w:r>
              <w:t xml:space="preserve"> </w:t>
            </w:r>
            <w:r w:rsidRPr="00B32E24">
              <w:t>How many male students are there?</w:t>
            </w:r>
          </w:p>
          <w:p w14:paraId="42013FC4" w14:textId="77777777" w:rsidR="00574946" w:rsidRDefault="00574946" w:rsidP="00E96FE6"/>
          <w:p w14:paraId="44F80AF5" w14:textId="77777777" w:rsidR="00574946" w:rsidRPr="00B32E24" w:rsidRDefault="00574946" w:rsidP="00E96FE6"/>
        </w:tc>
      </w:tr>
      <w:tr w:rsidR="00574946" w14:paraId="395EE24F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6171" w14:textId="77777777" w:rsidR="00574946" w:rsidRDefault="00574946" w:rsidP="00574946">
            <w:pPr>
              <w:jc w:val="right"/>
            </w:pPr>
            <w:r>
              <w:t>Q. 10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07F1A9" w14:textId="77777777" w:rsidR="00574946" w:rsidRPr="00B32E24" w:rsidRDefault="00574946" w:rsidP="00E96FE6">
            <w:r w:rsidRPr="00B32E24">
              <w:t xml:space="preserve">Calculate </w:t>
            </w:r>
            <m:oMath>
              <m:r>
                <w:rPr>
                  <w:rFonts w:ascii="Cambria Math" w:hAnsi="Cambria Math"/>
                </w:rPr>
                <m:t>3.8 ÷ 4</m:t>
              </m:r>
            </m:oMath>
          </w:p>
          <w:p w14:paraId="69CEB06A" w14:textId="77777777" w:rsidR="00574946" w:rsidRDefault="00574946" w:rsidP="00E96FE6"/>
          <w:p w14:paraId="3952D269" w14:textId="77777777" w:rsidR="00574946" w:rsidRPr="00B32E24" w:rsidRDefault="00574946" w:rsidP="00E96FE6"/>
        </w:tc>
      </w:tr>
      <w:tr w:rsidR="00574946" w14:paraId="0DE1A3E0" w14:textId="77777777" w:rsidTr="33885656">
        <w:trPr>
          <w:trHeight w:val="112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81CB437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03A4858" w14:textId="243F882A" w:rsidR="00574946" w:rsidRPr="00B32E24" w:rsidRDefault="00574946" w:rsidP="00E96FE6">
            <w:r>
              <w:t xml:space="preserve">Two machinists operating the same lathe work 10 hours each – one on </w:t>
            </w:r>
            <w:r w:rsidR="00923BE1">
              <w:t>the</w:t>
            </w:r>
            <w:r>
              <w:t xml:space="preserve"> day shift and the other on the night shift. One operator turns out 400 pieces an hour, the other 600 pieces per hour. </w:t>
            </w:r>
          </w:p>
          <w:p w14:paraId="66F631CE" w14:textId="77777777" w:rsidR="00574946" w:rsidRPr="00B32E24" w:rsidRDefault="00574946" w:rsidP="00E96FE6"/>
        </w:tc>
      </w:tr>
      <w:tr w:rsidR="00574946" w14:paraId="16E3F555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4587B67" w14:textId="77777777" w:rsidR="00574946" w:rsidRDefault="00574946" w:rsidP="00574946">
            <w:pPr>
              <w:jc w:val="right"/>
            </w:pPr>
            <w:r>
              <w:t>Q. 11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182ECA4" w14:textId="77777777" w:rsidR="00574946" w:rsidRDefault="00574946" w:rsidP="00E96FE6">
            <w:r w:rsidRPr="00B32E24">
              <w:t>What is the dif</w:t>
            </w:r>
            <w:r>
              <w:t>ference in their total output?</w:t>
            </w:r>
            <w:r>
              <w:tab/>
            </w:r>
          </w:p>
          <w:p w14:paraId="46BD41B2" w14:textId="77777777" w:rsidR="00574946" w:rsidRDefault="00574946" w:rsidP="00E96FE6"/>
          <w:p w14:paraId="658E15B7" w14:textId="77777777" w:rsidR="00574946" w:rsidRPr="00B32E24" w:rsidRDefault="00574946" w:rsidP="00E96FE6"/>
        </w:tc>
      </w:tr>
      <w:tr w:rsidR="00574946" w14:paraId="1D3378A6" w14:textId="77777777" w:rsidTr="33885656">
        <w:trPr>
          <w:trHeight w:val="125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478E47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E2A0FCF" w14:textId="77777777" w:rsidR="00574946" w:rsidRPr="00B32E24" w:rsidRDefault="00574946" w:rsidP="00E96FE6">
            <w:r w:rsidRPr="00B32E24">
              <w:t>Sales of widgets to Europe fell by 5600 to 253600, which is 9.1% of total sales world-wide.</w:t>
            </w:r>
            <w:r>
              <w:t xml:space="preserve"> </w:t>
            </w:r>
            <w:r w:rsidRPr="00B32E24">
              <w:t xml:space="preserve">The total sales world-wide was 57100 </w:t>
            </w:r>
            <w:proofErr w:type="gramStart"/>
            <w:r w:rsidRPr="00B32E24">
              <w:t>lower</w:t>
            </w:r>
            <w:proofErr w:type="gramEnd"/>
            <w:r w:rsidRPr="00B32E24">
              <w:t xml:space="preserve"> than a year ago.</w:t>
            </w:r>
          </w:p>
          <w:p w14:paraId="3EAD661F" w14:textId="77777777" w:rsidR="00574946" w:rsidRPr="00B32E24" w:rsidRDefault="00574946" w:rsidP="00E96FE6"/>
        </w:tc>
      </w:tr>
      <w:tr w:rsidR="00574946" w14:paraId="0E536B9F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AA8336C" w14:textId="77777777" w:rsidR="00574946" w:rsidRDefault="00574946" w:rsidP="00574946">
            <w:pPr>
              <w:jc w:val="right"/>
            </w:pPr>
            <w:r>
              <w:t>Q. 12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01C99C24" w14:textId="1595916D" w:rsidR="00574946" w:rsidRPr="00B32E24" w:rsidRDefault="00574946" w:rsidP="00E96FE6">
            <w:r w:rsidRPr="00B32E24">
              <w:t>By what percentage has the sales to Europe fallen? (express your answer to 1</w:t>
            </w:r>
            <w:r w:rsidR="00146B4F">
              <w:t xml:space="preserve"> </w:t>
            </w:r>
            <w:r w:rsidRPr="00B32E24">
              <w:t>decimal place)</w:t>
            </w:r>
          </w:p>
          <w:p w14:paraId="2E77C5C1" w14:textId="77777777" w:rsidR="00574946" w:rsidRDefault="00574946" w:rsidP="00E96FE6"/>
          <w:p w14:paraId="43EA4B31" w14:textId="77777777" w:rsidR="00574946" w:rsidRPr="00B32E24" w:rsidRDefault="00574946" w:rsidP="00E96FE6"/>
        </w:tc>
      </w:tr>
      <w:tr w:rsidR="00574946" w14:paraId="28082A1A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31547DEB" w14:textId="77777777" w:rsidR="00574946" w:rsidRDefault="00574946" w:rsidP="00574946">
            <w:pPr>
              <w:jc w:val="right"/>
            </w:pPr>
            <w:r>
              <w:t>Q. 13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116F5AF8" w14:textId="77777777" w:rsidR="00574946" w:rsidRPr="00B32E24" w:rsidRDefault="00574946" w:rsidP="00E96FE6">
            <w:r w:rsidRPr="00B32E24">
              <w:t>What are the total sales world-wide? (express your answer to the nearest thousand)</w:t>
            </w:r>
          </w:p>
          <w:p w14:paraId="78019137" w14:textId="77777777" w:rsidR="00574946" w:rsidRDefault="00574946" w:rsidP="00E96FE6"/>
          <w:p w14:paraId="6F2CE2DD" w14:textId="77777777" w:rsidR="00574946" w:rsidRPr="00B32E24" w:rsidRDefault="00574946" w:rsidP="00E96FE6"/>
        </w:tc>
      </w:tr>
      <w:tr w:rsidR="00574946" w14:paraId="5258B60F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C43FDFC" w14:textId="77777777" w:rsidR="00574946" w:rsidRDefault="00574946" w:rsidP="00574946">
            <w:pPr>
              <w:jc w:val="right"/>
            </w:pPr>
            <w:r>
              <w:t>Q. 14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773A4E2" w14:textId="55DFDBBE" w:rsidR="00574946" w:rsidRPr="00B32E24" w:rsidRDefault="00574946" w:rsidP="00E96FE6">
            <w:r>
              <w:t>How many widgets were sold a year ago? (</w:t>
            </w:r>
            <w:r w:rsidR="6DF2C023">
              <w:t>e</w:t>
            </w:r>
            <w:r>
              <w:t>xpress your answer to the nearest million)</w:t>
            </w:r>
          </w:p>
          <w:p w14:paraId="6A894100" w14:textId="77777777" w:rsidR="00574946" w:rsidRDefault="00574946" w:rsidP="00E96FE6"/>
          <w:p w14:paraId="2E8F811B" w14:textId="77777777" w:rsidR="00574946" w:rsidRPr="00B32E24" w:rsidRDefault="00574946" w:rsidP="00E96FE6"/>
        </w:tc>
      </w:tr>
      <w:tr w:rsidR="00574946" w14:paraId="6F4EAC3A" w14:textId="77777777" w:rsidTr="33885656">
        <w:trPr>
          <w:trHeight w:val="125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04D41B4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EDE7195" w14:textId="77777777" w:rsidR="00574946" w:rsidRPr="00B32E24" w:rsidRDefault="00574946" w:rsidP="00E96FE6">
            <w:r w:rsidRPr="00B32E24">
              <w:t xml:space="preserve">A shop sells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B32E24">
              <w:t xml:space="preserve"> of its stock in the first week.</w:t>
            </w:r>
            <w:r>
              <w:t xml:space="preserve"> </w:t>
            </w:r>
            <w:r w:rsidRPr="00B32E24">
              <w:t xml:space="preserve">In the second week, it sells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Pr="00B32E24">
              <w:t xml:space="preserve"> of the original stock.</w:t>
            </w:r>
            <w:r>
              <w:t xml:space="preserve"> </w:t>
            </w:r>
          </w:p>
          <w:p w14:paraId="56B816C7" w14:textId="77777777" w:rsidR="00574946" w:rsidRPr="00B32E24" w:rsidRDefault="00574946" w:rsidP="00E96FE6"/>
        </w:tc>
      </w:tr>
      <w:tr w:rsidR="00574946" w14:paraId="650A2002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38322867" w14:textId="77777777" w:rsidR="00574946" w:rsidRDefault="00574946" w:rsidP="00574946">
            <w:pPr>
              <w:jc w:val="right"/>
            </w:pPr>
            <w:r>
              <w:t>Q. 15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7744D0A8" w14:textId="77777777" w:rsidR="00574946" w:rsidRPr="00B32E24" w:rsidRDefault="00574946" w:rsidP="00E96FE6">
            <w:r w:rsidRPr="00B32E24">
              <w:t xml:space="preserve">Express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Pr="00B32E24">
              <w:t xml:space="preserve"> as a decimal to 3 decimal places.</w:t>
            </w:r>
          </w:p>
          <w:p w14:paraId="2605A3AF" w14:textId="77777777" w:rsidR="00574946" w:rsidRDefault="00574946" w:rsidP="00E96FE6"/>
          <w:p w14:paraId="416544B8" w14:textId="77777777" w:rsidR="00574946" w:rsidRPr="00B32E24" w:rsidRDefault="00574946" w:rsidP="00E96FE6"/>
        </w:tc>
      </w:tr>
      <w:tr w:rsidR="00574946" w14:paraId="721660DB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07ACC69" w14:textId="77777777" w:rsidR="00574946" w:rsidRDefault="00574946" w:rsidP="00574946">
            <w:pPr>
              <w:jc w:val="right"/>
            </w:pPr>
            <w:r>
              <w:t>Q. 16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1200B043" w14:textId="77777777" w:rsidR="00574946" w:rsidRPr="00B32E24" w:rsidRDefault="00574946" w:rsidP="00E96FE6">
            <w:r w:rsidRPr="00B32E24">
              <w:t>What fraction of the original stock does it have left?</w:t>
            </w:r>
            <w:r>
              <w:t xml:space="preserve"> </w:t>
            </w:r>
          </w:p>
          <w:p w14:paraId="3F76C532" w14:textId="77777777" w:rsidR="00574946" w:rsidRDefault="00574946" w:rsidP="00E96FE6"/>
          <w:p w14:paraId="4A77D43F" w14:textId="77777777" w:rsidR="00574946" w:rsidRPr="00B32E24" w:rsidRDefault="00574946" w:rsidP="00E96FE6"/>
        </w:tc>
      </w:tr>
    </w:tbl>
    <w:p w14:paraId="5F8EA7F2" w14:textId="77777777" w:rsidR="00574946" w:rsidRDefault="00574946">
      <w:r>
        <w:br w:type="page"/>
      </w:r>
    </w:p>
    <w:tbl>
      <w:tblPr>
        <w:tblStyle w:val="TableGrid"/>
        <w:tblW w:w="5000" w:type="pc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7"/>
        <w:gridCol w:w="8425"/>
      </w:tblGrid>
      <w:tr w:rsidR="00574946" w14:paraId="44C45192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ECDC873" w14:textId="77777777" w:rsidR="00574946" w:rsidRDefault="00574946" w:rsidP="00574946">
            <w:pPr>
              <w:jc w:val="right"/>
            </w:pPr>
            <w:r>
              <w:lastRenderedPageBreak/>
              <w:t>Q. 17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78FE64E" w14:textId="3FA43B62" w:rsidR="00574946" w:rsidRPr="00B32E24" w:rsidRDefault="00574946" w:rsidP="00E96FE6">
            <w:r>
              <w:t>What is this as a percentage? (Express your answer to one decimal place</w:t>
            </w:r>
            <w:r w:rsidR="379151E3">
              <w:t>.</w:t>
            </w:r>
            <w:r>
              <w:t>)</w:t>
            </w:r>
          </w:p>
          <w:p w14:paraId="26830200" w14:textId="77777777" w:rsidR="00574946" w:rsidRDefault="00574946" w:rsidP="00E96FE6"/>
          <w:p w14:paraId="0AF06E4E" w14:textId="77777777" w:rsidR="00574946" w:rsidRPr="00B32E24" w:rsidRDefault="00574946" w:rsidP="00E96FE6"/>
        </w:tc>
      </w:tr>
      <w:tr w:rsidR="00574946" w14:paraId="788CDAAC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2076" w14:textId="77777777" w:rsidR="00574946" w:rsidRDefault="00574946" w:rsidP="00574946">
            <w:pPr>
              <w:jc w:val="right"/>
            </w:pPr>
            <w:r>
              <w:t>Q. 18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3C2136" w14:textId="77777777" w:rsidR="00574946" w:rsidRPr="00B32E24" w:rsidRDefault="00574946" w:rsidP="00E96FE6">
            <w:r w:rsidRPr="00B32E24">
              <w:t xml:space="preserve">If </w:t>
            </w:r>
            <m:oMath>
              <m:r>
                <w:rPr>
                  <w:rFonts w:ascii="Cambria Math" w:hAnsi="Cambria Math"/>
                </w:rPr>
                <m:t>3x + 2 = 14</m:t>
              </m:r>
            </m:oMath>
            <w:r w:rsidRPr="00B32E24">
              <w:t xml:space="preserve">, what is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B32E24">
              <w:t>?</w:t>
            </w:r>
          </w:p>
          <w:p w14:paraId="6FD3065B" w14:textId="77777777" w:rsidR="00574946" w:rsidRDefault="00574946" w:rsidP="00E96FE6"/>
          <w:p w14:paraId="0DA7C713" w14:textId="77777777" w:rsidR="00574946" w:rsidRPr="00B32E24" w:rsidRDefault="00574946" w:rsidP="00E96FE6"/>
        </w:tc>
      </w:tr>
      <w:tr w:rsidR="00574946" w14:paraId="6ACA03E8" w14:textId="77777777" w:rsidTr="33885656">
        <w:trPr>
          <w:trHeight w:val="113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EADF038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1E57861" w14:textId="349B9FE4" w:rsidR="00574946" w:rsidRPr="00B32E24" w:rsidRDefault="00574946" w:rsidP="00E96FE6">
            <w:r>
              <w:t>If machine A is idle for 4 hours a day and machine B is idle for 6.5 hours per day (</w:t>
            </w:r>
            <w:r w:rsidR="21DEC3B4">
              <w:t>a</w:t>
            </w:r>
            <w:r>
              <w:t xml:space="preserve">ssume a </w:t>
            </w:r>
            <w:r w:rsidR="4FB7087A">
              <w:t>10-hour</w:t>
            </w:r>
            <w:r>
              <w:t xml:space="preserve"> day)</w:t>
            </w:r>
            <w:r w:rsidR="586791B6">
              <w:t>,</w:t>
            </w:r>
          </w:p>
          <w:p w14:paraId="5B47C128" w14:textId="77777777" w:rsidR="00574946" w:rsidRPr="00B32E24" w:rsidRDefault="00574946" w:rsidP="00E96FE6"/>
        </w:tc>
      </w:tr>
      <w:tr w:rsidR="00574946" w14:paraId="43C52C4A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6304CD18" w14:textId="77777777" w:rsidR="00574946" w:rsidRDefault="00574946" w:rsidP="00574946">
            <w:pPr>
              <w:jc w:val="right"/>
            </w:pPr>
            <w:r>
              <w:t>Q. 19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4A3D0EA0" w14:textId="77777777" w:rsidR="00574946" w:rsidRPr="00B32E24" w:rsidRDefault="00574946" w:rsidP="00E96FE6">
            <w:r w:rsidRPr="00B32E24">
              <w:t>What is the ratio of time the machine is idle to time the machine is working for each machine?</w:t>
            </w:r>
          </w:p>
          <w:p w14:paraId="2366E219" w14:textId="77777777" w:rsidR="00574946" w:rsidRDefault="00574946" w:rsidP="00E96FE6"/>
          <w:p w14:paraId="3CFCA7FB" w14:textId="77777777" w:rsidR="00574946" w:rsidRPr="00B32E24" w:rsidRDefault="00574946" w:rsidP="00E96FE6"/>
        </w:tc>
      </w:tr>
      <w:tr w:rsidR="00574946" w14:paraId="21337E86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E40E021" w14:textId="77777777" w:rsidR="00574946" w:rsidRDefault="00574946" w:rsidP="00574946">
            <w:pPr>
              <w:jc w:val="right"/>
            </w:pPr>
            <w:r>
              <w:t>Q. 20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9E35C9C" w14:textId="77777777" w:rsidR="00574946" w:rsidRPr="00B32E24" w:rsidRDefault="00574946" w:rsidP="00E96FE6">
            <w:r w:rsidRPr="00B32E24">
              <w:t>What is the ratio of idle time for machine A to idle time for machine B?</w:t>
            </w:r>
          </w:p>
          <w:p w14:paraId="426481A5" w14:textId="77777777" w:rsidR="00574946" w:rsidRDefault="00574946" w:rsidP="00E96FE6"/>
          <w:p w14:paraId="24CE80E4" w14:textId="77777777" w:rsidR="00574946" w:rsidRPr="00B32E24" w:rsidRDefault="00574946" w:rsidP="00E96FE6"/>
        </w:tc>
      </w:tr>
      <w:tr w:rsidR="00574946" w14:paraId="491F6F32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B066" w14:textId="77777777" w:rsidR="00574946" w:rsidRDefault="00574946" w:rsidP="00574946">
            <w:pPr>
              <w:jc w:val="right"/>
            </w:pPr>
            <w:r>
              <w:t>Q. 21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410B19" w14:textId="77777777" w:rsidR="00574946" w:rsidRPr="00B32E24" w:rsidRDefault="00574946" w:rsidP="00E96FE6">
            <w:r w:rsidRPr="00B32E24">
              <w:t xml:space="preserve">Express </w:t>
            </w:r>
            <m:oMath>
              <m:r>
                <w:rPr>
                  <w:rFonts w:ascii="Cambria Math" w:hAnsi="Cambria Math"/>
                </w:rPr>
                <m:t>0.342</m:t>
              </m:r>
            </m:oMath>
            <w:r w:rsidRPr="00B32E24">
              <w:t xml:space="preserve"> as a percentage</w:t>
            </w:r>
          </w:p>
          <w:p w14:paraId="0A53BA51" w14:textId="77777777" w:rsidR="00574946" w:rsidRPr="00B32E24" w:rsidRDefault="00574946" w:rsidP="00E96FE6"/>
        </w:tc>
      </w:tr>
      <w:tr w:rsidR="00574946" w14:paraId="5609AB00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ACBA" w14:textId="77777777" w:rsidR="00574946" w:rsidRDefault="00574946" w:rsidP="00574946">
            <w:pPr>
              <w:jc w:val="right"/>
            </w:pPr>
            <w:r>
              <w:t>Q. 22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64340F" w14:textId="5A5EF66D" w:rsidR="00574946" w:rsidRPr="00B32E24" w:rsidRDefault="00574946" w:rsidP="00E96FE6">
            <w:r w:rsidRPr="00B32E24">
              <w:t xml:space="preserve">Evaluate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2g+5</m:t>
                  </m:r>
                  <m:r>
                    <w:rPr>
                      <w:rFonts w:ascii="Cambria Math" w:hAnsi="Cambria Math"/>
                    </w:rPr>
                    <m:t>h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474E6ADB">
              <w:t>,</w:t>
            </w:r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g = 2</m:t>
              </m:r>
            </m:oMath>
            <w:r>
              <w:t xml:space="preserve"> </w:t>
            </w:r>
            <w:r w:rsidRPr="00B32E24">
              <w:t xml:space="preserve">and </w:t>
            </w:r>
            <m:oMath>
              <m:r>
                <w:rPr>
                  <w:rFonts w:ascii="Cambria Math" w:hAnsi="Cambria Math"/>
                </w:rPr>
                <m:t>h = 3</m:t>
              </m:r>
            </m:oMath>
            <w:r w:rsidRPr="00B32E24">
              <w:t>.</w:t>
            </w:r>
          </w:p>
          <w:p w14:paraId="2D2E1125" w14:textId="77777777" w:rsidR="00574946" w:rsidRDefault="00574946" w:rsidP="00E96FE6"/>
          <w:p w14:paraId="5B548F48" w14:textId="77777777" w:rsidR="00574946" w:rsidRPr="00B32E24" w:rsidRDefault="00574946" w:rsidP="00E96FE6"/>
        </w:tc>
      </w:tr>
      <w:tr w:rsidR="00574946" w14:paraId="7219CB19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03C7" w14:textId="77777777" w:rsidR="00574946" w:rsidRDefault="00574946" w:rsidP="00574946">
            <w:pPr>
              <w:jc w:val="right"/>
            </w:pPr>
            <w:r>
              <w:t>Q. 23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87CEE6" w14:textId="21451DAE" w:rsidR="00574946" w:rsidRPr="00B32E24" w:rsidRDefault="00574946" w:rsidP="00E96FE6">
            <w:r>
              <w:t>Two years ago</w:t>
            </w:r>
            <w:r w:rsidR="1BFB9E6E">
              <w:t>,</w:t>
            </w:r>
            <w:r>
              <w:t xml:space="preserve"> a house was bought for £134,000. The house is now on the market for £138,020. What percentage increase does this represent?</w:t>
            </w:r>
          </w:p>
          <w:p w14:paraId="5B190CB8" w14:textId="77777777" w:rsidR="00574946" w:rsidRDefault="00574946" w:rsidP="00E96FE6"/>
          <w:p w14:paraId="6B09CD67" w14:textId="77777777" w:rsidR="00574946" w:rsidRPr="00B32E24" w:rsidRDefault="00574946" w:rsidP="00E96FE6"/>
        </w:tc>
      </w:tr>
      <w:tr w:rsidR="00574946" w14:paraId="3D7A7437" w14:textId="77777777" w:rsidTr="33885656">
        <w:trPr>
          <w:trHeight w:val="249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2916076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7E2E7BBC" w14:textId="12EA111E" w:rsidR="00574946" w:rsidRPr="00B32E24" w:rsidRDefault="00574946" w:rsidP="00E96FE6">
            <w:r>
              <w:t>A partnership agreement states that partners Smith, Roberts and Brown are to receive shares of the profits in the ratio 3:2:1</w:t>
            </w:r>
            <w:r w:rsidR="7FA61B63">
              <w:t>.</w:t>
            </w:r>
          </w:p>
          <w:p w14:paraId="584DD893" w14:textId="77777777" w:rsidR="00574946" w:rsidRPr="00B32E24" w:rsidRDefault="00574946" w:rsidP="00E96FE6"/>
        </w:tc>
      </w:tr>
      <w:tr w:rsidR="00574946" w14:paraId="571C31B8" w14:textId="77777777" w:rsidTr="33885656">
        <w:trPr>
          <w:trHeight w:val="248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DC942A4" w14:textId="77777777" w:rsidR="00574946" w:rsidRDefault="00574946" w:rsidP="00574946">
            <w:pPr>
              <w:jc w:val="right"/>
            </w:pPr>
            <w:r>
              <w:t>Q. 24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4D0E4D31" w14:textId="77777777" w:rsidR="00574946" w:rsidRPr="00B32E24" w:rsidRDefault="00574946" w:rsidP="00E96FE6">
            <w:r w:rsidRPr="00B32E24">
              <w:t>If the partnership makes a profit of £188</w:t>
            </w:r>
            <w:r>
              <w:t>,</w:t>
            </w:r>
            <w:r w:rsidRPr="00B32E24">
              <w:t>40</w:t>
            </w:r>
            <w:r>
              <w:t>0</w:t>
            </w:r>
            <w:r w:rsidRPr="00B32E24">
              <w:t xml:space="preserve"> this year, how much should each partner receive?</w:t>
            </w:r>
          </w:p>
          <w:p w14:paraId="38B432CF" w14:textId="77777777" w:rsidR="00574946" w:rsidRDefault="00574946" w:rsidP="00E96FE6"/>
          <w:p w14:paraId="740DF927" w14:textId="77777777" w:rsidR="00574946" w:rsidRPr="00B32E24" w:rsidRDefault="00574946" w:rsidP="00E96FE6"/>
        </w:tc>
      </w:tr>
      <w:tr w:rsidR="00574946" w14:paraId="5DB8A33E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570D" w14:textId="77777777" w:rsidR="00574946" w:rsidRDefault="00574946" w:rsidP="00574946">
            <w:pPr>
              <w:jc w:val="right"/>
            </w:pPr>
            <w:r>
              <w:t>Q. 25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948D8D" w14:textId="34E33E4A" w:rsidR="00574946" w:rsidRPr="00B32E24" w:rsidRDefault="00574946" w:rsidP="00E96FE6">
            <w:r>
              <w:t>There are 168 hours available in a week. You spend 40 hours sleeping – what fraction of the week are you awake? (Express your answer in the simplest form</w:t>
            </w:r>
            <w:r w:rsidR="3DC1A495">
              <w:t>.</w:t>
            </w:r>
            <w:r>
              <w:t>)</w:t>
            </w:r>
          </w:p>
          <w:p w14:paraId="7B072F90" w14:textId="77777777" w:rsidR="00574946" w:rsidRPr="00B32E24" w:rsidRDefault="00574946" w:rsidP="00E96FE6"/>
        </w:tc>
      </w:tr>
    </w:tbl>
    <w:p w14:paraId="0F5B6C26" w14:textId="77777777" w:rsidR="00574946" w:rsidRDefault="00574946">
      <w:r>
        <w:br w:type="page"/>
      </w:r>
    </w:p>
    <w:tbl>
      <w:tblPr>
        <w:tblStyle w:val="TableGrid"/>
        <w:tblW w:w="5000" w:type="pc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7"/>
        <w:gridCol w:w="8425"/>
      </w:tblGrid>
      <w:tr w:rsidR="00574946" w14:paraId="49BA82BE" w14:textId="77777777" w:rsidTr="33885656">
        <w:trPr>
          <w:trHeight w:val="168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150B37D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0029967" w14:textId="77777777" w:rsidR="00574946" w:rsidRDefault="00574946" w:rsidP="00E96FE6">
            <w:r w:rsidRPr="00B32E24">
              <w:t>The following table shows the share prices for selected companies on a given day (today) at close of business.</w:t>
            </w:r>
            <w:r>
              <w:t xml:space="preserve"> </w:t>
            </w:r>
            <w:r w:rsidRPr="00B32E24">
              <w:t>The change shown is the change since close of business yesterday.</w:t>
            </w:r>
          </w:p>
          <w:p w14:paraId="0EC3D9D7" w14:textId="77777777" w:rsidR="00574946" w:rsidRDefault="00574946" w:rsidP="00E96FE6">
            <w:r w:rsidRPr="00B32E24">
              <w:t>Share prices are shown in pence.</w:t>
            </w:r>
          </w:p>
          <w:p w14:paraId="0A88C348" w14:textId="77777777" w:rsidR="00574946" w:rsidRDefault="00574946" w:rsidP="00E96FE6"/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1856"/>
              <w:gridCol w:w="1024"/>
              <w:gridCol w:w="1024"/>
              <w:gridCol w:w="1024"/>
              <w:gridCol w:w="1024"/>
              <w:gridCol w:w="1024"/>
            </w:tblGrid>
            <w:tr w:rsidR="00574946" w:rsidRPr="00136722" w14:paraId="50BC696B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3BB86125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024" w:type="dxa"/>
                  <w:vAlign w:val="center"/>
                </w:tcPr>
                <w:p w14:paraId="2B73A6ED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Closing</w:t>
                  </w:r>
                </w:p>
                <w:p w14:paraId="0ED7ADD0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Price (p)</w:t>
                  </w:r>
                </w:p>
              </w:tc>
              <w:tc>
                <w:tcPr>
                  <w:tcW w:w="1024" w:type="dxa"/>
                  <w:vAlign w:val="center"/>
                </w:tcPr>
                <w:p w14:paraId="0333C4A1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Change</w:t>
                  </w:r>
                </w:p>
                <w:p w14:paraId="740B1393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(p)</w:t>
                  </w:r>
                </w:p>
              </w:tc>
              <w:tc>
                <w:tcPr>
                  <w:tcW w:w="1024" w:type="dxa"/>
                  <w:vAlign w:val="center"/>
                </w:tcPr>
                <w:p w14:paraId="67FAEC5B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Volume</w:t>
                  </w:r>
                </w:p>
                <w:p w14:paraId="204A5CDE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000's</w:t>
                  </w:r>
                </w:p>
              </w:tc>
              <w:tc>
                <w:tcPr>
                  <w:tcW w:w="1024" w:type="dxa"/>
                  <w:vAlign w:val="center"/>
                </w:tcPr>
                <w:p w14:paraId="5FD96326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Annual High (p)</w:t>
                  </w:r>
                </w:p>
              </w:tc>
              <w:tc>
                <w:tcPr>
                  <w:tcW w:w="1024" w:type="dxa"/>
                  <w:vAlign w:val="center"/>
                </w:tcPr>
                <w:p w14:paraId="31BD92FB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36722">
                    <w:rPr>
                      <w:b/>
                      <w:sz w:val="18"/>
                      <w:szCs w:val="18"/>
                    </w:rPr>
                    <w:t>Annual Low (p)</w:t>
                  </w:r>
                </w:p>
              </w:tc>
            </w:tr>
            <w:tr w:rsidR="00574946" w:rsidRPr="00136722" w14:paraId="41F0B5FE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67251D96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Debenhams</w:t>
                  </w:r>
                </w:p>
              </w:tc>
              <w:tc>
                <w:tcPr>
                  <w:tcW w:w="1024" w:type="dxa"/>
                  <w:vAlign w:val="center"/>
                </w:tcPr>
                <w:p w14:paraId="15ECFD07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206</w:t>
                  </w:r>
                </w:p>
              </w:tc>
              <w:tc>
                <w:tcPr>
                  <w:tcW w:w="1024" w:type="dxa"/>
                  <w:vAlign w:val="center"/>
                </w:tcPr>
                <w:p w14:paraId="3FB3C0D9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+6</w:t>
                  </w:r>
                </w:p>
              </w:tc>
              <w:tc>
                <w:tcPr>
                  <w:tcW w:w="1024" w:type="dxa"/>
                  <w:vAlign w:val="center"/>
                </w:tcPr>
                <w:p w14:paraId="6DFA0D5C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363</w:t>
                  </w:r>
                </w:p>
              </w:tc>
              <w:tc>
                <w:tcPr>
                  <w:tcW w:w="1024" w:type="dxa"/>
                  <w:vAlign w:val="center"/>
                </w:tcPr>
                <w:p w14:paraId="2CDF7C08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269½</w:t>
                  </w:r>
                </w:p>
              </w:tc>
              <w:tc>
                <w:tcPr>
                  <w:tcW w:w="1024" w:type="dxa"/>
                  <w:vAlign w:val="center"/>
                </w:tcPr>
                <w:p w14:paraId="14A61141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125</w:t>
                  </w:r>
                </w:p>
              </w:tc>
            </w:tr>
            <w:tr w:rsidR="00574946" w:rsidRPr="00136722" w14:paraId="468198A2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4A82A0C6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proofErr w:type="spellStart"/>
                  <w:r w:rsidRPr="00136722">
                    <w:rPr>
                      <w:sz w:val="18"/>
                      <w:szCs w:val="18"/>
                    </w:rPr>
                    <w:t>Freeserve</w:t>
                  </w:r>
                  <w:proofErr w:type="spellEnd"/>
                </w:p>
              </w:tc>
              <w:tc>
                <w:tcPr>
                  <w:tcW w:w="1024" w:type="dxa"/>
                  <w:vAlign w:val="center"/>
                </w:tcPr>
                <w:p w14:paraId="105E9B0F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161</w:t>
                  </w:r>
                </w:p>
              </w:tc>
              <w:tc>
                <w:tcPr>
                  <w:tcW w:w="1024" w:type="dxa"/>
                  <w:vAlign w:val="center"/>
                </w:tcPr>
                <w:p w14:paraId="186F3ABC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+¾</w:t>
                  </w:r>
                </w:p>
              </w:tc>
              <w:tc>
                <w:tcPr>
                  <w:tcW w:w="1024" w:type="dxa"/>
                  <w:vAlign w:val="center"/>
                </w:tcPr>
                <w:p w14:paraId="7E2CFF2E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2080</w:t>
                  </w:r>
                </w:p>
              </w:tc>
              <w:tc>
                <w:tcPr>
                  <w:tcW w:w="1024" w:type="dxa"/>
                  <w:vAlign w:val="center"/>
                </w:tcPr>
                <w:p w14:paraId="1F469374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930</w:t>
                  </w:r>
                </w:p>
              </w:tc>
              <w:tc>
                <w:tcPr>
                  <w:tcW w:w="1024" w:type="dxa"/>
                  <w:vAlign w:val="center"/>
                </w:tcPr>
                <w:p w14:paraId="719399D6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132</w:t>
                  </w:r>
                </w:p>
              </w:tc>
            </w:tr>
            <w:tr w:rsidR="00574946" w:rsidRPr="00136722" w14:paraId="5E3CD1A5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74C95C49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Halifax Group</w:t>
                  </w:r>
                </w:p>
              </w:tc>
              <w:tc>
                <w:tcPr>
                  <w:tcW w:w="1024" w:type="dxa"/>
                  <w:vAlign w:val="center"/>
                </w:tcPr>
                <w:p w14:paraId="6BE649C3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525</w:t>
                  </w:r>
                </w:p>
              </w:tc>
              <w:tc>
                <w:tcPr>
                  <w:tcW w:w="1024" w:type="dxa"/>
                  <w:vAlign w:val="center"/>
                </w:tcPr>
                <w:p w14:paraId="7CA8B7BF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24" w:type="dxa"/>
                  <w:vAlign w:val="center"/>
                </w:tcPr>
                <w:p w14:paraId="6F9E089B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3545</w:t>
                  </w:r>
                </w:p>
              </w:tc>
              <w:tc>
                <w:tcPr>
                  <w:tcW w:w="1024" w:type="dxa"/>
                  <w:vAlign w:val="center"/>
                </w:tcPr>
                <w:p w14:paraId="1CBD03A5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804</w:t>
                  </w:r>
                </w:p>
              </w:tc>
              <w:tc>
                <w:tcPr>
                  <w:tcW w:w="1024" w:type="dxa"/>
                  <w:vAlign w:val="center"/>
                </w:tcPr>
                <w:p w14:paraId="1A41829F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420</w:t>
                  </w:r>
                </w:p>
              </w:tc>
            </w:tr>
            <w:tr w:rsidR="00574946" w:rsidRPr="00136722" w14:paraId="6E76C891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5E439682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Manchester United</w:t>
                  </w:r>
                </w:p>
              </w:tc>
              <w:tc>
                <w:tcPr>
                  <w:tcW w:w="1024" w:type="dxa"/>
                  <w:vAlign w:val="center"/>
                </w:tcPr>
                <w:p w14:paraId="61F1E4D2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234</w:t>
                  </w:r>
                </w:p>
              </w:tc>
              <w:tc>
                <w:tcPr>
                  <w:tcW w:w="1024" w:type="dxa"/>
                  <w:vAlign w:val="center"/>
                </w:tcPr>
                <w:p w14:paraId="17E44633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-6</w:t>
                  </w:r>
                </w:p>
              </w:tc>
              <w:tc>
                <w:tcPr>
                  <w:tcW w:w="1024" w:type="dxa"/>
                  <w:vAlign w:val="center"/>
                </w:tcPr>
                <w:p w14:paraId="2B65DA4F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925</w:t>
                  </w:r>
                </w:p>
              </w:tc>
              <w:tc>
                <w:tcPr>
                  <w:tcW w:w="1024" w:type="dxa"/>
                  <w:vAlign w:val="center"/>
                </w:tcPr>
                <w:p w14:paraId="7D74E2FC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438</w:t>
                  </w:r>
                </w:p>
              </w:tc>
              <w:tc>
                <w:tcPr>
                  <w:tcW w:w="1024" w:type="dxa"/>
                  <w:vAlign w:val="center"/>
                </w:tcPr>
                <w:p w14:paraId="0834D908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167</w:t>
                  </w:r>
                </w:p>
              </w:tc>
            </w:tr>
            <w:tr w:rsidR="00574946" w:rsidRPr="00136722" w14:paraId="1C1432BA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5DF95983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Northern Foods</w:t>
                  </w:r>
                </w:p>
              </w:tc>
              <w:tc>
                <w:tcPr>
                  <w:tcW w:w="1024" w:type="dxa"/>
                  <w:vAlign w:val="center"/>
                </w:tcPr>
                <w:p w14:paraId="41EBD3BA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1024" w:type="dxa"/>
                  <w:vAlign w:val="center"/>
                </w:tcPr>
                <w:p w14:paraId="0F2657F2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+2</w:t>
                  </w:r>
                </w:p>
              </w:tc>
              <w:tc>
                <w:tcPr>
                  <w:tcW w:w="1024" w:type="dxa"/>
                  <w:vAlign w:val="center"/>
                </w:tcPr>
                <w:p w14:paraId="4D089C6E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1320</w:t>
                  </w:r>
                </w:p>
              </w:tc>
              <w:tc>
                <w:tcPr>
                  <w:tcW w:w="1024" w:type="dxa"/>
                  <w:vAlign w:val="center"/>
                </w:tcPr>
                <w:p w14:paraId="5E6606AB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125</w:t>
                  </w:r>
                </w:p>
              </w:tc>
              <w:tc>
                <w:tcPr>
                  <w:tcW w:w="1024" w:type="dxa"/>
                  <w:vAlign w:val="center"/>
                </w:tcPr>
                <w:p w14:paraId="0B1ABEBE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81¼</w:t>
                  </w:r>
                </w:p>
              </w:tc>
            </w:tr>
            <w:tr w:rsidR="00574946" w:rsidRPr="00136722" w14:paraId="045CD8AE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4DEAC9C9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Severn Trent</w:t>
                  </w:r>
                </w:p>
              </w:tc>
              <w:tc>
                <w:tcPr>
                  <w:tcW w:w="1024" w:type="dxa"/>
                  <w:vAlign w:val="center"/>
                </w:tcPr>
                <w:p w14:paraId="434BF10C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770</w:t>
                  </w:r>
                </w:p>
              </w:tc>
              <w:tc>
                <w:tcPr>
                  <w:tcW w:w="1024" w:type="dxa"/>
                  <w:vAlign w:val="center"/>
                </w:tcPr>
                <w:p w14:paraId="536B28B5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+2</w:t>
                  </w:r>
                </w:p>
              </w:tc>
              <w:tc>
                <w:tcPr>
                  <w:tcW w:w="1024" w:type="dxa"/>
                  <w:vAlign w:val="center"/>
                </w:tcPr>
                <w:p w14:paraId="51058F4E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3483</w:t>
                  </w:r>
                </w:p>
              </w:tc>
              <w:tc>
                <w:tcPr>
                  <w:tcW w:w="1024" w:type="dxa"/>
                  <w:vAlign w:val="center"/>
                </w:tcPr>
                <w:p w14:paraId="5D577E39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921</w:t>
                  </w:r>
                </w:p>
              </w:tc>
              <w:tc>
                <w:tcPr>
                  <w:tcW w:w="1024" w:type="dxa"/>
                  <w:vAlign w:val="center"/>
                </w:tcPr>
                <w:p w14:paraId="00923737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465</w:t>
                  </w:r>
                </w:p>
              </w:tc>
            </w:tr>
            <w:tr w:rsidR="00574946" w:rsidRPr="00136722" w14:paraId="01825E28" w14:textId="77777777" w:rsidTr="00E96FE6">
              <w:trPr>
                <w:trHeight w:val="284"/>
                <w:jc w:val="center"/>
              </w:trPr>
              <w:tc>
                <w:tcPr>
                  <w:tcW w:w="1856" w:type="dxa"/>
                  <w:vAlign w:val="center"/>
                </w:tcPr>
                <w:p w14:paraId="78F13851" w14:textId="77777777" w:rsidR="00574946" w:rsidRPr="00136722" w:rsidRDefault="00574946" w:rsidP="00E96FE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Bass</w:t>
                  </w:r>
                </w:p>
              </w:tc>
              <w:tc>
                <w:tcPr>
                  <w:tcW w:w="1024" w:type="dxa"/>
                  <w:vAlign w:val="center"/>
                </w:tcPr>
                <w:p w14:paraId="590A6E19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665½</w:t>
                  </w:r>
                </w:p>
              </w:tc>
              <w:tc>
                <w:tcPr>
                  <w:tcW w:w="1024" w:type="dxa"/>
                  <w:vAlign w:val="center"/>
                </w:tcPr>
                <w:p w14:paraId="002E9A9D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+3½</w:t>
                  </w:r>
                </w:p>
              </w:tc>
              <w:tc>
                <w:tcPr>
                  <w:tcW w:w="1024" w:type="dxa"/>
                  <w:vAlign w:val="center"/>
                </w:tcPr>
                <w:p w14:paraId="16EE313C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1240</w:t>
                  </w:r>
                </w:p>
              </w:tc>
              <w:tc>
                <w:tcPr>
                  <w:tcW w:w="1024" w:type="dxa"/>
                  <w:vAlign w:val="center"/>
                </w:tcPr>
                <w:p w14:paraId="4AE3871E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866</w:t>
                  </w:r>
                </w:p>
              </w:tc>
              <w:tc>
                <w:tcPr>
                  <w:tcW w:w="1024" w:type="dxa"/>
                  <w:vAlign w:val="center"/>
                </w:tcPr>
                <w:p w14:paraId="15C35436" w14:textId="77777777" w:rsidR="00574946" w:rsidRPr="00136722" w:rsidRDefault="00574946" w:rsidP="00E96FE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136722">
                    <w:rPr>
                      <w:sz w:val="18"/>
                      <w:szCs w:val="18"/>
                    </w:rPr>
                    <w:t>575</w:t>
                  </w:r>
                </w:p>
              </w:tc>
            </w:tr>
          </w:tbl>
          <w:p w14:paraId="0162E366" w14:textId="77777777" w:rsidR="00574946" w:rsidRPr="00B32E24" w:rsidRDefault="00574946" w:rsidP="00E96FE6">
            <w:r>
              <w:br/>
            </w:r>
          </w:p>
        </w:tc>
      </w:tr>
      <w:tr w:rsidR="00574946" w14:paraId="49EAF4E9" w14:textId="77777777" w:rsidTr="33885656">
        <w:trPr>
          <w:trHeight w:val="168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13368B54" w14:textId="77777777" w:rsidR="00574946" w:rsidRDefault="00574946" w:rsidP="00574946">
            <w:pPr>
              <w:jc w:val="right"/>
            </w:pPr>
            <w:r>
              <w:t>Q. 26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2E8BC7A5" w14:textId="448A20F5" w:rsidR="00574946" w:rsidRPr="00B32E24" w:rsidRDefault="00574946" w:rsidP="00E96FE6">
            <w:r>
              <w:t>What is Debenhams</w:t>
            </w:r>
            <w:r w:rsidR="1D32B48F">
              <w:t>’</w:t>
            </w:r>
            <w:r>
              <w:t xml:space="preserve"> share price in £? (</w:t>
            </w:r>
            <w:r w:rsidR="627AEED0">
              <w:t>S</w:t>
            </w:r>
            <w:r>
              <w:t>how £ and fraction of £</w:t>
            </w:r>
            <w:r w:rsidR="66796695">
              <w:t>.</w:t>
            </w:r>
            <w:r>
              <w:t>)</w:t>
            </w:r>
          </w:p>
          <w:p w14:paraId="4376CC46" w14:textId="77777777" w:rsidR="00574946" w:rsidRDefault="00574946" w:rsidP="00E96FE6"/>
          <w:p w14:paraId="3F877046" w14:textId="77777777" w:rsidR="00574946" w:rsidRPr="00B32E24" w:rsidRDefault="00574946" w:rsidP="00E96FE6"/>
        </w:tc>
      </w:tr>
      <w:tr w:rsidR="00574946" w14:paraId="115053F5" w14:textId="77777777" w:rsidTr="33885656">
        <w:trPr>
          <w:trHeight w:val="167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5C2736C" w14:textId="77777777" w:rsidR="00574946" w:rsidRDefault="00574946" w:rsidP="00574946">
            <w:pPr>
              <w:jc w:val="right"/>
            </w:pPr>
            <w:r>
              <w:t>Q. 27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1FD2DBD7" w14:textId="77777777" w:rsidR="00574946" w:rsidRPr="00B32E24" w:rsidRDefault="00574946" w:rsidP="00E96FE6">
            <w:r w:rsidRPr="00B32E24">
              <w:t xml:space="preserve">Which company had the greatest fluctuation in share price over the past year? </w:t>
            </w:r>
          </w:p>
          <w:p w14:paraId="77488644" w14:textId="77777777" w:rsidR="00574946" w:rsidRDefault="00574946" w:rsidP="00E96FE6"/>
          <w:p w14:paraId="3453E3A1" w14:textId="77777777" w:rsidR="00574946" w:rsidRPr="00B32E24" w:rsidRDefault="00574946" w:rsidP="00E96FE6"/>
        </w:tc>
      </w:tr>
      <w:tr w:rsidR="00574946" w14:paraId="76901C71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1B1A7E2" w14:textId="77777777" w:rsidR="00574946" w:rsidRDefault="00574946" w:rsidP="00574946">
            <w:pPr>
              <w:jc w:val="right"/>
            </w:pPr>
            <w:r>
              <w:t>Q. 28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278266B0" w14:textId="77777777" w:rsidR="00574946" w:rsidRPr="00B32E24" w:rsidRDefault="00574946" w:rsidP="00E96FE6">
            <w:r w:rsidRPr="00B32E24">
              <w:t>Which company has a price today that is closest to the annual low?</w:t>
            </w:r>
          </w:p>
          <w:p w14:paraId="50AA42C1" w14:textId="77777777" w:rsidR="00574946" w:rsidRDefault="00574946" w:rsidP="00E96FE6"/>
          <w:p w14:paraId="2ECFD7A2" w14:textId="77777777" w:rsidR="00574946" w:rsidRPr="00B32E24" w:rsidRDefault="00574946" w:rsidP="00E96FE6"/>
        </w:tc>
      </w:tr>
      <w:tr w:rsidR="00574946" w14:paraId="24C08829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11A01CE8" w14:textId="77777777" w:rsidR="00574946" w:rsidRDefault="00574946" w:rsidP="00574946">
            <w:pPr>
              <w:jc w:val="right"/>
            </w:pPr>
            <w:r>
              <w:t>Q. 29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46819B84" w14:textId="33A9F737" w:rsidR="00574946" w:rsidRPr="00B32E24" w:rsidRDefault="00574946" w:rsidP="00E96FE6">
            <w:r>
              <w:t>Given the change from yesterday's close and today's close, what was yesterday's closing price for Bass? (Express your answer in £ and p</w:t>
            </w:r>
            <w:r w:rsidR="128FC9EC">
              <w:t>.</w:t>
            </w:r>
            <w:r>
              <w:t>)</w:t>
            </w:r>
          </w:p>
          <w:p w14:paraId="7537E95F" w14:textId="77777777" w:rsidR="00574946" w:rsidRDefault="00574946" w:rsidP="00E96FE6"/>
          <w:p w14:paraId="7D00DA38" w14:textId="77777777" w:rsidR="00574946" w:rsidRPr="00B32E24" w:rsidRDefault="00574946" w:rsidP="00E96FE6"/>
        </w:tc>
      </w:tr>
      <w:tr w:rsidR="00574946" w14:paraId="6B4CCDF2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09346371" w14:textId="77777777" w:rsidR="00574946" w:rsidRDefault="00574946" w:rsidP="00574946">
            <w:pPr>
              <w:jc w:val="right"/>
            </w:pPr>
            <w:r>
              <w:t>Q. 30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39D791A9" w14:textId="6089D0BB" w:rsidR="00574946" w:rsidRPr="00B32E24" w:rsidRDefault="00574946" w:rsidP="00E96FE6">
            <w:r>
              <w:t>If you bought 125 shares in Northern Foods at its lowest price of the year, by how much has the total value changed by today? (Express your answer in £ and p</w:t>
            </w:r>
            <w:r w:rsidR="607058B4">
              <w:t>.</w:t>
            </w:r>
            <w:r>
              <w:t>)</w:t>
            </w:r>
          </w:p>
          <w:p w14:paraId="1DFBCF4C" w14:textId="77777777" w:rsidR="00574946" w:rsidRDefault="00574946" w:rsidP="00E96FE6"/>
          <w:p w14:paraId="604C5459" w14:textId="77777777" w:rsidR="00574946" w:rsidRPr="00B32E24" w:rsidRDefault="00574946" w:rsidP="00E96FE6"/>
        </w:tc>
      </w:tr>
      <w:tr w:rsidR="00574946" w14:paraId="67E003D9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7C85A12A" w14:textId="77777777" w:rsidR="00574946" w:rsidRDefault="00574946" w:rsidP="00574946">
            <w:pPr>
              <w:jc w:val="right"/>
            </w:pPr>
            <w:r>
              <w:t>Q. 31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2D84C9F6" w14:textId="49586A08" w:rsidR="00574946" w:rsidRPr="00B32E24" w:rsidRDefault="00574946" w:rsidP="00E96FE6">
            <w:r>
              <w:t>What percentage change does this represent? (</w:t>
            </w:r>
            <w:r w:rsidR="3A8BC8D7">
              <w:t>T</w:t>
            </w:r>
            <w:r>
              <w:t xml:space="preserve">o </w:t>
            </w:r>
            <w:r w:rsidR="1A443C10">
              <w:t xml:space="preserve">the </w:t>
            </w:r>
            <w:r>
              <w:t>nearest whole number</w:t>
            </w:r>
            <w:r w:rsidR="67E8A27E">
              <w:t>.</w:t>
            </w:r>
            <w:r>
              <w:t>)</w:t>
            </w:r>
          </w:p>
          <w:p w14:paraId="5A44A607" w14:textId="77777777" w:rsidR="00574946" w:rsidRDefault="00574946" w:rsidP="00E96FE6"/>
          <w:p w14:paraId="16A23536" w14:textId="77777777" w:rsidR="00574946" w:rsidRPr="00B32E24" w:rsidRDefault="00574946" w:rsidP="00E96FE6"/>
        </w:tc>
      </w:tr>
      <w:tr w:rsidR="00574946" w14:paraId="45080784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1800949F" w14:textId="77777777" w:rsidR="00574946" w:rsidRDefault="00574946" w:rsidP="00574946">
            <w:pPr>
              <w:jc w:val="right"/>
            </w:pPr>
            <w:r>
              <w:t>Q. 32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695243BE" w14:textId="233F7B30" w:rsidR="00574946" w:rsidRPr="00B32E24" w:rsidRDefault="00574946" w:rsidP="00E96FE6">
            <w:r>
              <w:t>If you have £200 to invest, how many shares could you buy in Severn Trent at today’s closing price? (Note: you can only buy whole shares</w:t>
            </w:r>
            <w:r w:rsidR="163DE2F4">
              <w:t>.</w:t>
            </w:r>
            <w:r>
              <w:t>)</w:t>
            </w:r>
          </w:p>
          <w:p w14:paraId="13FDC1C5" w14:textId="77777777" w:rsidR="00574946" w:rsidRDefault="00574946" w:rsidP="00E96FE6"/>
          <w:p w14:paraId="08FF4BB5" w14:textId="77777777" w:rsidR="00574946" w:rsidRPr="00B32E24" w:rsidRDefault="00574946" w:rsidP="00E96FE6"/>
        </w:tc>
      </w:tr>
      <w:tr w:rsidR="00574946" w14:paraId="2132CA02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60152599" w14:textId="77777777" w:rsidR="00574946" w:rsidRDefault="00574946" w:rsidP="00574946">
            <w:pPr>
              <w:jc w:val="right"/>
            </w:pPr>
            <w:r>
              <w:t>Q. 33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265045D6" w14:textId="52A5515A" w:rsidR="00574946" w:rsidRDefault="00574946" w:rsidP="00E96FE6">
            <w:r>
              <w:t>How much would you have left over? (Express your answer in £ and p</w:t>
            </w:r>
            <w:r w:rsidR="345254A2">
              <w:t>.</w:t>
            </w:r>
            <w:r>
              <w:t>)</w:t>
            </w:r>
          </w:p>
          <w:p w14:paraId="7093E1C1" w14:textId="77777777" w:rsidR="00574946" w:rsidRDefault="00574946" w:rsidP="00E96FE6"/>
          <w:p w14:paraId="7448A019" w14:textId="77777777" w:rsidR="00574946" w:rsidRPr="00B32E24" w:rsidRDefault="00574946" w:rsidP="00E96FE6"/>
        </w:tc>
      </w:tr>
    </w:tbl>
    <w:p w14:paraId="347C69FF" w14:textId="77777777" w:rsidR="00574946" w:rsidRDefault="00574946">
      <w:r>
        <w:br w:type="page"/>
      </w:r>
    </w:p>
    <w:tbl>
      <w:tblPr>
        <w:tblStyle w:val="TableGrid"/>
        <w:tblW w:w="5000" w:type="pc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7"/>
        <w:gridCol w:w="8425"/>
      </w:tblGrid>
      <w:tr w:rsidR="00574946" w14:paraId="29843D6B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23FB291D" w14:textId="77777777" w:rsidR="00574946" w:rsidRDefault="00574946" w:rsidP="00574946">
            <w:pPr>
              <w:jc w:val="right"/>
            </w:pPr>
            <w:r>
              <w:lastRenderedPageBreak/>
              <w:t>Q. 34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75651054" w14:textId="7085ECC4" w:rsidR="00574946" w:rsidRDefault="00574946" w:rsidP="00E96FE6">
            <w:r>
              <w:t xml:space="preserve">Assuming all the shares were traded at the closing price, what is the total value of the shares traded in </w:t>
            </w:r>
            <w:r w:rsidR="5D28665B">
              <w:t xml:space="preserve">the </w:t>
            </w:r>
            <w:r>
              <w:t>Halifax Group?</w:t>
            </w:r>
          </w:p>
          <w:p w14:paraId="41305BB4" w14:textId="77777777" w:rsidR="00574946" w:rsidRDefault="00574946" w:rsidP="00E96FE6"/>
          <w:p w14:paraId="773AE586" w14:textId="77777777" w:rsidR="00574946" w:rsidRPr="00B32E24" w:rsidRDefault="00574946" w:rsidP="00E96FE6"/>
        </w:tc>
      </w:tr>
      <w:tr w:rsidR="00574946" w14:paraId="69DFA569" w14:textId="77777777" w:rsidTr="33885656">
        <w:trPr>
          <w:trHeight w:val="165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134EF89" w14:textId="77777777" w:rsidR="00574946" w:rsidRDefault="00574946" w:rsidP="00574946">
            <w:pPr>
              <w:jc w:val="right"/>
            </w:pPr>
            <w:r>
              <w:t>Q. 35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6D6476A" w14:textId="77777777" w:rsidR="00574946" w:rsidRPr="00B32E24" w:rsidRDefault="00574946" w:rsidP="00E96FE6">
            <w:r w:rsidRPr="00B32E24">
              <w:t>By what percentage have Manchester United shares changed in price from yesterday?</w:t>
            </w:r>
          </w:p>
          <w:p w14:paraId="157E95E3" w14:textId="77777777" w:rsidR="00574946" w:rsidRDefault="00574946" w:rsidP="00E96FE6"/>
          <w:p w14:paraId="3448D9FE" w14:textId="77777777" w:rsidR="00574946" w:rsidRPr="00B32E24" w:rsidRDefault="00574946" w:rsidP="00E96FE6"/>
        </w:tc>
      </w:tr>
      <w:tr w:rsidR="00574946" w14:paraId="738B89F1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9991" w14:textId="77777777" w:rsidR="00574946" w:rsidRDefault="00574946" w:rsidP="00574946">
            <w:pPr>
              <w:jc w:val="right"/>
            </w:pPr>
            <w:r>
              <w:t>Q. 36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E52326" w14:textId="77777777" w:rsidR="00574946" w:rsidRPr="00B32E24" w:rsidRDefault="00574946" w:rsidP="00E96FE6">
            <w:r w:rsidRPr="00B32E24">
              <w:t xml:space="preserve">If </w:t>
            </w:r>
            <m:oMath>
              <m:r>
                <w:rPr>
                  <w:rFonts w:ascii="Cambria Math" w:hAnsi="Cambria Math"/>
                </w:rPr>
                <m:t>x&lt;5</m:t>
              </m:r>
            </m:oMath>
            <w:r w:rsidRPr="00B32E24">
              <w:t xml:space="preserve"> and </w:t>
            </w:r>
            <m:oMath>
              <m:r>
                <w:rPr>
                  <w:rFonts w:ascii="Cambria Math" w:hAnsi="Cambria Math"/>
                </w:rPr>
                <m:t>3&lt;x</m:t>
              </m:r>
            </m:oMath>
            <w:r w:rsidRPr="33885656">
              <w:t>,</w:t>
            </w:r>
            <w:r w:rsidRPr="00B32E24">
              <w:t xml:space="preserve"> can </w:t>
            </w:r>
            <m:oMath>
              <m:r>
                <w:rPr>
                  <w:rFonts w:ascii="Cambria Math" w:hAnsi="Cambria Math"/>
                </w:rPr>
                <m:t>x=-2</m:t>
              </m:r>
            </m:oMath>
            <w:r>
              <w:t xml:space="preserve"> </w:t>
            </w:r>
            <w:r w:rsidRPr="00B32E24">
              <w:t>?</w:t>
            </w:r>
          </w:p>
          <w:p w14:paraId="2A82299F" w14:textId="77777777" w:rsidR="00574946" w:rsidRDefault="00574946" w:rsidP="00E96FE6"/>
          <w:p w14:paraId="5E8370CE" w14:textId="77777777" w:rsidR="00574946" w:rsidRPr="00B32E24" w:rsidRDefault="00574946" w:rsidP="00E96FE6"/>
        </w:tc>
      </w:tr>
      <w:tr w:rsidR="00574946" w14:paraId="60D59407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CD19" w14:textId="77777777" w:rsidR="00574946" w:rsidRDefault="00574946" w:rsidP="00574946">
            <w:pPr>
              <w:jc w:val="right"/>
            </w:pPr>
            <w:r>
              <w:t>Q. 37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C41D50" w14:textId="77777777" w:rsidR="00574946" w:rsidRDefault="00574946" w:rsidP="00E96FE6">
            <w:r w:rsidRPr="00775CAA">
              <w:t>Express 5.3% as a decimal.</w:t>
            </w:r>
          </w:p>
          <w:p w14:paraId="1CA548C0" w14:textId="77777777" w:rsidR="00574946" w:rsidRDefault="00574946" w:rsidP="00E96FE6"/>
          <w:p w14:paraId="0BE4BA8E" w14:textId="77777777" w:rsidR="00574946" w:rsidRPr="00B32E24" w:rsidRDefault="00574946" w:rsidP="00E96FE6">
            <w:r w:rsidRPr="00B32E24">
              <w:t xml:space="preserve"> </w:t>
            </w:r>
          </w:p>
        </w:tc>
      </w:tr>
      <w:tr w:rsidR="00574946" w14:paraId="713A6EE5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C474" w14:textId="77777777" w:rsidR="00574946" w:rsidRDefault="00574946" w:rsidP="00574946">
            <w:pPr>
              <w:jc w:val="right"/>
            </w:pPr>
            <w:r>
              <w:t>Q. 38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299645" w14:textId="7FFA79F1" w:rsidR="00574946" w:rsidRPr="00B32E24" w:rsidRDefault="00574946" w:rsidP="00E96FE6">
            <w:r>
              <w:t>A chemical mixture goes into two preparations</w:t>
            </w:r>
            <w:r w:rsidR="0B705988">
              <w:t>,</w:t>
            </w:r>
            <w:r>
              <w:t xml:space="preserve"> X and Y. 4 parts of the mixture goes into X and 3 go into Y. If there are 15 barrels of the mixture, each holding 350 litres, how much of the mixture will go into X? (Assume all the chemical mixture is used</w:t>
            </w:r>
            <w:r w:rsidR="37F39312">
              <w:t>.</w:t>
            </w:r>
            <w:r>
              <w:t>)</w:t>
            </w:r>
          </w:p>
          <w:p w14:paraId="47769FEB" w14:textId="77777777" w:rsidR="00574946" w:rsidRDefault="00574946" w:rsidP="00E96FE6"/>
          <w:p w14:paraId="2CE1E5D2" w14:textId="77777777" w:rsidR="00574946" w:rsidRPr="00B32E24" w:rsidRDefault="00574946" w:rsidP="00E96FE6"/>
        </w:tc>
      </w:tr>
      <w:tr w:rsidR="00574946" w14:paraId="4E6705D1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D3D93" w14:textId="77777777" w:rsidR="00574946" w:rsidRDefault="00574946" w:rsidP="00574946">
            <w:pPr>
              <w:jc w:val="right"/>
            </w:pPr>
            <w:r>
              <w:t>Q. 39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F0304F" w14:textId="1D66CFAF" w:rsidR="00574946" w:rsidRDefault="00574946" w:rsidP="00E96FE6">
            <w:r>
              <w:t xml:space="preserve">Alec’s salary is half that of Bill’s, who earns three times as much as Clare. Find the ratio of the three salaries in the form </w:t>
            </w:r>
            <w:proofErr w:type="gramStart"/>
            <w:r>
              <w:t>A:B</w:t>
            </w:r>
            <w:proofErr w:type="gramEnd"/>
            <w:r>
              <w:t>:C (whole numbers to be used)</w:t>
            </w:r>
            <w:r w:rsidR="0209AE0F">
              <w:t>.</w:t>
            </w:r>
          </w:p>
          <w:p w14:paraId="6879FC7F" w14:textId="77777777" w:rsidR="00574946" w:rsidRPr="00B32E24" w:rsidRDefault="00574946" w:rsidP="00E96FE6"/>
          <w:p w14:paraId="2AD87E03" w14:textId="77777777" w:rsidR="00574946" w:rsidRPr="00B32E24" w:rsidRDefault="00574946" w:rsidP="00E96FE6"/>
        </w:tc>
      </w:tr>
      <w:tr w:rsidR="00574946" w14:paraId="37E54B6E" w14:textId="77777777" w:rsidTr="33885656">
        <w:trPr>
          <w:trHeight w:val="125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6156FCC3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12BBCE0" w14:textId="77777777" w:rsidR="00574946" w:rsidRPr="00B32E24" w:rsidRDefault="00574946" w:rsidP="00E96FE6">
            <w:r w:rsidRPr="00B32E24">
              <w:t xml:space="preserve">A call centre has 240 employees.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oMath>
            <w:r w:rsidRPr="00B32E24">
              <w:t>are aged 18</w:t>
            </w:r>
            <w:r>
              <w:t>-</w:t>
            </w:r>
            <w:r w:rsidRPr="00B32E24">
              <w:t xml:space="preserve">24 and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 w:rsidRPr="00B32E24">
              <w:t xml:space="preserve"> are over 30.</w:t>
            </w:r>
          </w:p>
          <w:p w14:paraId="65F9B6C3" w14:textId="77777777" w:rsidR="00574946" w:rsidRPr="00B32E24" w:rsidRDefault="00574946" w:rsidP="00E96FE6"/>
        </w:tc>
      </w:tr>
      <w:tr w:rsidR="00574946" w14:paraId="03B8CF59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728B86B6" w14:textId="77777777" w:rsidR="00574946" w:rsidRDefault="00574946" w:rsidP="00574946">
            <w:pPr>
              <w:jc w:val="right"/>
            </w:pPr>
            <w:r>
              <w:t>Q. 40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6DBBE675" w14:textId="77777777" w:rsidR="00574946" w:rsidRPr="00B32E24" w:rsidRDefault="00574946" w:rsidP="00E96FE6">
            <w:r w:rsidRPr="00B32E24">
              <w:t>How many staff are aged 18-24?</w:t>
            </w:r>
          </w:p>
          <w:p w14:paraId="5C84F789" w14:textId="77777777" w:rsidR="00574946" w:rsidRDefault="00574946" w:rsidP="00E96FE6"/>
          <w:p w14:paraId="7419254C" w14:textId="77777777" w:rsidR="00574946" w:rsidRPr="00B32E24" w:rsidRDefault="00574946" w:rsidP="00E96FE6"/>
        </w:tc>
      </w:tr>
      <w:tr w:rsidR="00574946" w14:paraId="693A5422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63F72AD3" w14:textId="77777777" w:rsidR="00574946" w:rsidRDefault="00574946" w:rsidP="00574946">
            <w:pPr>
              <w:jc w:val="right"/>
            </w:pPr>
            <w:r>
              <w:t>Q. 41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1C32C1E9" w14:textId="77777777" w:rsidR="00574946" w:rsidRPr="00B32E24" w:rsidRDefault="00574946" w:rsidP="00E96FE6">
            <w:r w:rsidRPr="00B32E24">
              <w:t>What fraction of staff is between the ages of 25 and 30?</w:t>
            </w:r>
          </w:p>
          <w:p w14:paraId="6245D8A4" w14:textId="77777777" w:rsidR="00574946" w:rsidRDefault="00574946" w:rsidP="00E96FE6"/>
          <w:p w14:paraId="2C94F2FB" w14:textId="77777777" w:rsidR="00574946" w:rsidRPr="00B32E24" w:rsidRDefault="00574946" w:rsidP="00E96FE6"/>
        </w:tc>
      </w:tr>
      <w:tr w:rsidR="00574946" w14:paraId="69508569" w14:textId="77777777" w:rsidTr="33885656">
        <w:trPr>
          <w:trHeight w:val="124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DBA8B18" w14:textId="77777777" w:rsidR="00574946" w:rsidRDefault="00574946" w:rsidP="00574946">
            <w:pPr>
              <w:jc w:val="right"/>
            </w:pPr>
            <w:r>
              <w:t>Q. 42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8770363" w14:textId="77777777" w:rsidR="00574946" w:rsidRDefault="00574946" w:rsidP="00E96FE6">
            <w:r w:rsidRPr="00B32E24">
              <w:t xml:space="preserve">If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B32E24">
              <w:t xml:space="preserve"> of the </w:t>
            </w:r>
            <w:proofErr w:type="gramStart"/>
            <w:r w:rsidRPr="00B32E24">
              <w:t>18-24 year</w:t>
            </w:r>
            <w:proofErr w:type="gramEnd"/>
            <w:r w:rsidRPr="00B32E24">
              <w:t xml:space="preserve"> olds are male, how many female staff are there between the ages of 18 and 24?</w:t>
            </w:r>
          </w:p>
          <w:p w14:paraId="08C9EDEC" w14:textId="77777777" w:rsidR="00574946" w:rsidRPr="00B32E24" w:rsidRDefault="00574946" w:rsidP="00E96FE6"/>
          <w:p w14:paraId="45B91B13" w14:textId="77777777" w:rsidR="00574946" w:rsidRPr="00B32E24" w:rsidRDefault="00574946" w:rsidP="00E96FE6"/>
        </w:tc>
      </w:tr>
    </w:tbl>
    <w:p w14:paraId="511B015C" w14:textId="77777777" w:rsidR="00574946" w:rsidRDefault="00574946">
      <w:r>
        <w:br w:type="page"/>
      </w:r>
    </w:p>
    <w:tbl>
      <w:tblPr>
        <w:tblStyle w:val="TableGrid"/>
        <w:tblW w:w="5000" w:type="pct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7"/>
        <w:gridCol w:w="8425"/>
      </w:tblGrid>
      <w:tr w:rsidR="00574946" w14:paraId="4A6609FC" w14:textId="77777777" w:rsidTr="33885656">
        <w:trPr>
          <w:trHeight w:val="148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40FF5B3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3518E3F" w14:textId="77777777" w:rsidR="00574946" w:rsidRPr="00B32E24" w:rsidRDefault="00574946" w:rsidP="00E96FE6">
            <w:r w:rsidRPr="00B32E24">
              <w:t>The following table represents crime figures in a US state:</w:t>
            </w:r>
          </w:p>
          <w:p w14:paraId="2ACAE5E6" w14:textId="77777777" w:rsidR="00574946" w:rsidRDefault="00574946" w:rsidP="00E96FE6"/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68"/>
              <w:gridCol w:w="4168"/>
            </w:tblGrid>
            <w:tr w:rsidR="00574946" w:rsidRPr="00077110" w14:paraId="00948D3A" w14:textId="77777777" w:rsidTr="00E96FE6">
              <w:tc>
                <w:tcPr>
                  <w:tcW w:w="4168" w:type="dxa"/>
                </w:tcPr>
                <w:p w14:paraId="44E26852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Cases cleared</w:t>
                  </w:r>
                </w:p>
              </w:tc>
              <w:tc>
                <w:tcPr>
                  <w:tcW w:w="4168" w:type="dxa"/>
                </w:tcPr>
                <w:p w14:paraId="3CC8DB5F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636,023</w:t>
                  </w:r>
                </w:p>
              </w:tc>
            </w:tr>
            <w:tr w:rsidR="00574946" w:rsidRPr="00077110" w14:paraId="5573F088" w14:textId="77777777" w:rsidTr="00E96FE6">
              <w:tc>
                <w:tcPr>
                  <w:tcW w:w="4168" w:type="dxa"/>
                </w:tcPr>
                <w:p w14:paraId="5DFAA902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Rewards paid</w:t>
                  </w:r>
                </w:p>
              </w:tc>
              <w:tc>
                <w:tcPr>
                  <w:tcW w:w="4168" w:type="dxa"/>
                </w:tcPr>
                <w:p w14:paraId="7432A1BE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$41,924,496</w:t>
                  </w:r>
                </w:p>
              </w:tc>
            </w:tr>
            <w:tr w:rsidR="00574946" w:rsidRPr="00077110" w14:paraId="373AF537" w14:textId="77777777" w:rsidTr="00E96FE6">
              <w:tc>
                <w:tcPr>
                  <w:tcW w:w="4168" w:type="dxa"/>
                </w:tcPr>
                <w:p w14:paraId="5BDF6AA5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Property recovered</w:t>
                  </w:r>
                </w:p>
              </w:tc>
              <w:tc>
                <w:tcPr>
                  <w:tcW w:w="4168" w:type="dxa"/>
                </w:tcPr>
                <w:p w14:paraId="250B2298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$1,053,655,455</w:t>
                  </w:r>
                </w:p>
              </w:tc>
            </w:tr>
            <w:tr w:rsidR="00574946" w:rsidRPr="00077110" w14:paraId="1E946B28" w14:textId="77777777" w:rsidTr="00E96FE6">
              <w:tc>
                <w:tcPr>
                  <w:tcW w:w="4168" w:type="dxa"/>
                </w:tcPr>
                <w:p w14:paraId="6BDE0A35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Drugs recovered</w:t>
                  </w:r>
                </w:p>
              </w:tc>
              <w:tc>
                <w:tcPr>
                  <w:tcW w:w="4168" w:type="dxa"/>
                </w:tcPr>
                <w:p w14:paraId="403A7B2E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$2,322,606,544</w:t>
                  </w:r>
                </w:p>
              </w:tc>
            </w:tr>
            <w:tr w:rsidR="00574946" w:rsidRPr="00077110" w14:paraId="625680DD" w14:textId="77777777" w:rsidTr="00E96FE6">
              <w:tc>
                <w:tcPr>
                  <w:tcW w:w="4168" w:type="dxa"/>
                </w:tcPr>
                <w:p w14:paraId="3EDF9009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Total dollars recovered</w:t>
                  </w:r>
                </w:p>
              </w:tc>
              <w:tc>
                <w:tcPr>
                  <w:tcW w:w="4168" w:type="dxa"/>
                </w:tcPr>
                <w:p w14:paraId="21A56D15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$3,376,261,999</w:t>
                  </w:r>
                </w:p>
              </w:tc>
            </w:tr>
            <w:tr w:rsidR="00574946" w:rsidRPr="00077110" w14:paraId="24FD4613" w14:textId="77777777" w:rsidTr="00E96FE6">
              <w:tc>
                <w:tcPr>
                  <w:tcW w:w="4168" w:type="dxa"/>
                </w:tcPr>
                <w:p w14:paraId="2B9A8E01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Total prosecutions</w:t>
                  </w:r>
                </w:p>
              </w:tc>
              <w:tc>
                <w:tcPr>
                  <w:tcW w:w="4168" w:type="dxa"/>
                </w:tcPr>
                <w:p w14:paraId="63468F88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137,682</w:t>
                  </w:r>
                </w:p>
              </w:tc>
            </w:tr>
            <w:tr w:rsidR="00574946" w:rsidRPr="00077110" w14:paraId="05F8FB50" w14:textId="77777777" w:rsidTr="00E96FE6">
              <w:tc>
                <w:tcPr>
                  <w:tcW w:w="4168" w:type="dxa"/>
                </w:tcPr>
                <w:p w14:paraId="23760F6F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Total convictions</w:t>
                  </w:r>
                </w:p>
              </w:tc>
              <w:tc>
                <w:tcPr>
                  <w:tcW w:w="4168" w:type="dxa"/>
                </w:tcPr>
                <w:p w14:paraId="033AE893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116,909</w:t>
                  </w:r>
                </w:p>
              </w:tc>
            </w:tr>
            <w:tr w:rsidR="00574946" w:rsidRPr="00077110" w14:paraId="201389CD" w14:textId="77777777" w:rsidTr="00E96FE6">
              <w:tc>
                <w:tcPr>
                  <w:tcW w:w="4168" w:type="dxa"/>
                </w:tcPr>
                <w:p w14:paraId="3BCDF07A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Restitutions paid</w:t>
                  </w:r>
                </w:p>
              </w:tc>
              <w:tc>
                <w:tcPr>
                  <w:tcW w:w="4168" w:type="dxa"/>
                </w:tcPr>
                <w:p w14:paraId="668F3C92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$3,803,981</w:t>
                  </w:r>
                </w:p>
              </w:tc>
            </w:tr>
            <w:tr w:rsidR="00574946" w:rsidRPr="00077110" w14:paraId="7001DDE6" w14:textId="77777777" w:rsidTr="00E96FE6">
              <w:tc>
                <w:tcPr>
                  <w:tcW w:w="4168" w:type="dxa"/>
                </w:tcPr>
                <w:p w14:paraId="289A525E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Homicides cleared</w:t>
                  </w:r>
                </w:p>
              </w:tc>
              <w:tc>
                <w:tcPr>
                  <w:tcW w:w="4168" w:type="dxa"/>
                </w:tcPr>
                <w:p w14:paraId="4356B245" w14:textId="77777777" w:rsidR="00574946" w:rsidRPr="00077110" w:rsidRDefault="00574946" w:rsidP="00E96FE6">
                  <w:pPr>
                    <w:rPr>
                      <w:sz w:val="18"/>
                      <w:szCs w:val="18"/>
                    </w:rPr>
                  </w:pPr>
                  <w:r w:rsidRPr="00077110">
                    <w:rPr>
                      <w:sz w:val="18"/>
                      <w:szCs w:val="18"/>
                    </w:rPr>
                    <w:t>8,334</w:t>
                  </w:r>
                </w:p>
              </w:tc>
            </w:tr>
          </w:tbl>
          <w:p w14:paraId="12AAC2C8" w14:textId="77777777" w:rsidR="00574946" w:rsidRDefault="00574946" w:rsidP="00E96FE6"/>
          <w:p w14:paraId="3BFF40CF" w14:textId="77777777" w:rsidR="00574946" w:rsidRPr="00B32E24" w:rsidRDefault="00574946" w:rsidP="00E96FE6"/>
        </w:tc>
      </w:tr>
      <w:tr w:rsidR="00574946" w14:paraId="6741786C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4799D8A5" w14:textId="77777777" w:rsidR="00574946" w:rsidRDefault="00574946" w:rsidP="00574946">
            <w:pPr>
              <w:jc w:val="right"/>
            </w:pPr>
            <w:r>
              <w:t>Q. 43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74191272" w14:textId="77777777" w:rsidR="00574946" w:rsidRPr="00B32E24" w:rsidRDefault="00574946" w:rsidP="00E96FE6">
            <w:r w:rsidRPr="00B32E24">
              <w:t>What percentage of cases cleared were homicides?</w:t>
            </w:r>
          </w:p>
          <w:p w14:paraId="00E59DD3" w14:textId="77777777" w:rsidR="00574946" w:rsidRDefault="00574946" w:rsidP="00E96FE6"/>
          <w:p w14:paraId="03E44541" w14:textId="77777777" w:rsidR="00574946" w:rsidRPr="00B32E24" w:rsidRDefault="00574946" w:rsidP="00E96FE6"/>
        </w:tc>
      </w:tr>
      <w:tr w:rsidR="00574946" w14:paraId="29B3801D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5B5BA35" w14:textId="77777777" w:rsidR="00574946" w:rsidRDefault="00574946" w:rsidP="00574946">
            <w:pPr>
              <w:jc w:val="right"/>
            </w:pPr>
            <w:r>
              <w:t>Q. 44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37B55E38" w14:textId="77777777" w:rsidR="00574946" w:rsidRPr="00B32E24" w:rsidRDefault="00574946" w:rsidP="00E96FE6">
            <w:r w:rsidRPr="00B32E24">
              <w:t>What is the number of cases cleared to 2 significant figures?</w:t>
            </w:r>
          </w:p>
          <w:p w14:paraId="43EC5173" w14:textId="77777777" w:rsidR="00574946" w:rsidRDefault="00574946" w:rsidP="00E96FE6"/>
          <w:p w14:paraId="5BFD9113" w14:textId="77777777" w:rsidR="00574946" w:rsidRPr="00B32E24" w:rsidRDefault="00574946" w:rsidP="00E96FE6"/>
        </w:tc>
      </w:tr>
      <w:tr w:rsidR="00574946" w14:paraId="3070077D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664695D3" w14:textId="77777777" w:rsidR="00574946" w:rsidRDefault="00574946" w:rsidP="00574946">
            <w:pPr>
              <w:jc w:val="right"/>
            </w:pPr>
            <w:r>
              <w:t>Q. 45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3CEEAFD2" w14:textId="4B01DD62" w:rsidR="00574946" w:rsidRPr="00B32E24" w:rsidRDefault="00574946" w:rsidP="00E96FE6">
            <w:r>
              <w:t>What percentage of cases cleared resulted in prosecution? (Give your answer to 4 significant figures</w:t>
            </w:r>
            <w:r w:rsidR="2DF8DAD3">
              <w:t>.</w:t>
            </w:r>
            <w:r>
              <w:t>)</w:t>
            </w:r>
          </w:p>
          <w:p w14:paraId="2BDBE1E8" w14:textId="77777777" w:rsidR="00574946" w:rsidRDefault="00574946" w:rsidP="00E96FE6"/>
          <w:p w14:paraId="2D765A39" w14:textId="77777777" w:rsidR="00574946" w:rsidRPr="00B32E24" w:rsidRDefault="00574946" w:rsidP="00E96FE6"/>
        </w:tc>
      </w:tr>
      <w:tr w:rsidR="00574946" w14:paraId="0C8D1C6C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4DC0486" w14:textId="77777777" w:rsidR="00574946" w:rsidRDefault="00574946" w:rsidP="00574946">
            <w:pPr>
              <w:jc w:val="right"/>
            </w:pPr>
            <w:r>
              <w:t>Q. 46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17A678C6" w14:textId="1E81350B" w:rsidR="00574946" w:rsidRPr="00B32E24" w:rsidRDefault="00574946" w:rsidP="00E96FE6">
            <w:r>
              <w:t>What is the percentage of prosecutions lead to a conviction? (Expressed as a percentage to nearest whole number</w:t>
            </w:r>
            <w:r w:rsidR="5975DE24">
              <w:t>.</w:t>
            </w:r>
            <w:r>
              <w:t>)</w:t>
            </w:r>
          </w:p>
          <w:p w14:paraId="68741394" w14:textId="77777777" w:rsidR="00574946" w:rsidRDefault="00574946" w:rsidP="00E96FE6"/>
          <w:p w14:paraId="481FF1D4" w14:textId="77777777" w:rsidR="00574946" w:rsidRPr="00B32E24" w:rsidRDefault="00574946" w:rsidP="00E96FE6"/>
        </w:tc>
      </w:tr>
      <w:tr w:rsidR="00574946" w14:paraId="4FD28C06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1C881CE0" w14:textId="77777777" w:rsidR="00574946" w:rsidRDefault="00574946" w:rsidP="00574946">
            <w:pPr>
              <w:jc w:val="right"/>
            </w:pPr>
            <w:r>
              <w:t>Q. 47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2CC87559" w14:textId="0EE7C8AC" w:rsidR="00574946" w:rsidRPr="00B32E24" w:rsidRDefault="00574946" w:rsidP="00E96FE6">
            <w:r>
              <w:t xml:space="preserve">To two significant figures, what is the ratio of </w:t>
            </w:r>
            <w:r w:rsidR="245B3D5D">
              <w:t xml:space="preserve">the </w:t>
            </w:r>
            <w:r>
              <w:t xml:space="preserve">value of drugs recovered to </w:t>
            </w:r>
            <w:r w:rsidR="6BAF38D4">
              <w:t xml:space="preserve">the </w:t>
            </w:r>
            <w:r>
              <w:t>total dollars recovered?</w:t>
            </w:r>
          </w:p>
          <w:p w14:paraId="214AA51C" w14:textId="77777777" w:rsidR="00574946" w:rsidRDefault="00574946" w:rsidP="00E96FE6"/>
          <w:p w14:paraId="47ACEB7A" w14:textId="77777777" w:rsidR="00574946" w:rsidRPr="00B32E24" w:rsidRDefault="00574946" w:rsidP="00E96FE6"/>
        </w:tc>
      </w:tr>
      <w:tr w:rsidR="00574946" w14:paraId="0EE18966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B52A0D0" w14:textId="77777777" w:rsidR="00574946" w:rsidRDefault="00574946" w:rsidP="00574946">
            <w:pPr>
              <w:jc w:val="right"/>
            </w:pPr>
            <w:r>
              <w:t>Q. 48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0BF03537" w14:textId="5091E34E" w:rsidR="00574946" w:rsidRPr="00B32E24" w:rsidRDefault="00574946" w:rsidP="00E96FE6">
            <w:r>
              <w:t>What was the average reward per case</w:t>
            </w:r>
            <w:r w:rsidR="61A3F7AC">
              <w:t>,</w:t>
            </w:r>
            <w:r>
              <w:t xml:space="preserve"> cleared to the nearest $?</w:t>
            </w:r>
          </w:p>
          <w:p w14:paraId="193636CE" w14:textId="77777777" w:rsidR="00574946" w:rsidRDefault="00574946" w:rsidP="00E96FE6"/>
          <w:p w14:paraId="4FE13CAD" w14:textId="77777777" w:rsidR="00574946" w:rsidRPr="00B32E24" w:rsidRDefault="00574946" w:rsidP="00E96FE6"/>
        </w:tc>
      </w:tr>
      <w:tr w:rsidR="00574946" w14:paraId="0C480370" w14:textId="77777777" w:rsidTr="33885656">
        <w:trPr>
          <w:trHeight w:val="144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D60CBA4" w14:textId="77777777" w:rsidR="00574946" w:rsidRDefault="00574946" w:rsidP="00574946">
            <w:pPr>
              <w:jc w:val="right"/>
            </w:pPr>
            <w:r>
              <w:t>Q. 49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5715E9F" w14:textId="77777777" w:rsidR="00574946" w:rsidRPr="00B32E24" w:rsidRDefault="00574946" w:rsidP="00E96FE6">
            <w:r w:rsidRPr="00B32E24">
              <w:t>What is the total amount of property recovered to the nearest thousand?</w:t>
            </w:r>
          </w:p>
          <w:p w14:paraId="6947BFF8" w14:textId="77777777" w:rsidR="00574946" w:rsidRDefault="00574946" w:rsidP="00E96FE6"/>
          <w:p w14:paraId="009C6E81" w14:textId="77777777" w:rsidR="00574946" w:rsidRPr="00B32E24" w:rsidRDefault="00574946" w:rsidP="00E96FE6"/>
        </w:tc>
      </w:tr>
      <w:tr w:rsidR="00574946" w14:paraId="3D7B6142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987C" w14:textId="77777777" w:rsidR="00574946" w:rsidRDefault="00574946" w:rsidP="00574946">
            <w:pPr>
              <w:jc w:val="right"/>
            </w:pPr>
            <w:r>
              <w:t>Q. 50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BEA63F" w14:textId="77777777" w:rsidR="00574946" w:rsidRDefault="00574946" w:rsidP="00E96FE6">
            <w:r w:rsidRPr="00B32E24">
              <w:t xml:space="preserve">What is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>
              <w:t>?</w:t>
            </w:r>
          </w:p>
          <w:p w14:paraId="69FCB545" w14:textId="77777777" w:rsidR="00574946" w:rsidRDefault="00574946" w:rsidP="00E96FE6"/>
          <w:p w14:paraId="1EC317F9" w14:textId="77777777" w:rsidR="00574946" w:rsidRPr="00B32E24" w:rsidRDefault="00574946" w:rsidP="00E96FE6"/>
        </w:tc>
      </w:tr>
      <w:tr w:rsidR="00574946" w14:paraId="5C1E765D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E47D" w14:textId="77777777" w:rsidR="00574946" w:rsidRDefault="00574946" w:rsidP="00574946">
            <w:pPr>
              <w:jc w:val="right"/>
            </w:pPr>
            <w:r>
              <w:t>Q. 51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A05C24" w14:textId="77777777" w:rsidR="00574946" w:rsidRPr="00B32E24" w:rsidRDefault="00574946" w:rsidP="00E96FE6">
            <w:r w:rsidRPr="00B32E24">
              <w:t xml:space="preserve">What is </w:t>
            </w:r>
            <m:oMath>
              <m:r>
                <w:rPr>
                  <w:rFonts w:ascii="Cambria Math" w:hAnsi="Cambria Math"/>
                </w:rPr>
                <m:t>0.1×0.01</m:t>
              </m:r>
            </m:oMath>
            <w:r>
              <w:t>?</w:t>
            </w:r>
          </w:p>
          <w:p w14:paraId="44FB848E" w14:textId="77777777" w:rsidR="00574946" w:rsidRDefault="00574946" w:rsidP="00E96FE6"/>
          <w:p w14:paraId="00190D43" w14:textId="77777777" w:rsidR="00574946" w:rsidRPr="00B32E24" w:rsidRDefault="00574946" w:rsidP="00E96FE6"/>
        </w:tc>
      </w:tr>
      <w:tr w:rsidR="00574946" w14:paraId="66EFEF0F" w14:textId="77777777" w:rsidTr="33885656">
        <w:trPr>
          <w:trHeight w:val="112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7AFC261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4CC0B644" w14:textId="77777777" w:rsidR="00574946" w:rsidRPr="00B32E24" w:rsidRDefault="00574946" w:rsidP="00E96FE6">
            <w:r w:rsidRPr="00B32E24">
              <w:t xml:space="preserve">A garden centre sells annual, </w:t>
            </w:r>
            <w:proofErr w:type="gramStart"/>
            <w:r w:rsidRPr="00B32E24">
              <w:t>biennial</w:t>
            </w:r>
            <w:proofErr w:type="gramEnd"/>
            <w:r w:rsidRPr="00B32E24">
              <w:t xml:space="preserve"> and perennial plants.</w:t>
            </w:r>
            <w:r>
              <w:t xml:space="preserve"> </w:t>
            </w:r>
            <w:r w:rsidRPr="00B32E24">
              <w:t>The prices are as follows:</w:t>
            </w:r>
          </w:p>
          <w:p w14:paraId="181D1CEE" w14:textId="77777777" w:rsidR="00574946" w:rsidRDefault="00574946" w:rsidP="00E96FE6"/>
          <w:p w14:paraId="2FEBA237" w14:textId="0C776CA8" w:rsidR="00574946" w:rsidRPr="00B32E24" w:rsidRDefault="00574946" w:rsidP="00E96FE6">
            <w:r w:rsidRPr="00B32E24">
              <w:t>Annuals</w:t>
            </w:r>
            <w:r w:rsidR="1DABDF6F" w:rsidRPr="00B32E24">
              <w:t xml:space="preserve">: </w:t>
            </w:r>
            <w:r>
              <w:tab/>
            </w:r>
            <w:r>
              <w:tab/>
            </w:r>
            <w:r w:rsidRPr="00B32E24">
              <w:t>£1.50 for 10</w:t>
            </w:r>
          </w:p>
          <w:p w14:paraId="7DBAE3F4" w14:textId="3A49895B" w:rsidR="00574946" w:rsidRPr="00B32E24" w:rsidRDefault="00574946" w:rsidP="00E96FE6">
            <w:r w:rsidRPr="00B32E24">
              <w:t>Biennials</w:t>
            </w:r>
            <w:r w:rsidR="3FD6DC16" w:rsidRPr="00B32E24">
              <w:t xml:space="preserve">: </w:t>
            </w:r>
            <w:r>
              <w:tab/>
            </w:r>
            <w:r w:rsidRPr="00B32E24">
              <w:t>£2.00 each</w:t>
            </w:r>
          </w:p>
          <w:p w14:paraId="05C80EE4" w14:textId="11E9DD94" w:rsidR="00574946" w:rsidRPr="00B32E24" w:rsidRDefault="00574946" w:rsidP="00E96FE6">
            <w:r>
              <w:t>Perennials</w:t>
            </w:r>
            <w:r w:rsidR="506B5A0D">
              <w:t xml:space="preserve">: </w:t>
            </w:r>
            <w:r>
              <w:tab/>
            </w:r>
            <w:r w:rsidRPr="00B32E24">
              <w:t>£15.00 for 3</w:t>
            </w:r>
          </w:p>
        </w:tc>
      </w:tr>
      <w:tr w:rsidR="00574946" w14:paraId="6FFDDD94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1DB2EF10" w14:textId="77777777" w:rsidR="00574946" w:rsidRDefault="00574946" w:rsidP="00574946">
            <w:pPr>
              <w:jc w:val="right"/>
            </w:pPr>
            <w:r>
              <w:t>Q. 52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7489FFC4" w14:textId="38F3E233" w:rsidR="00574946" w:rsidRPr="00B32E24" w:rsidRDefault="00574946" w:rsidP="00E96FE6">
            <w:r w:rsidRPr="00B32E24">
              <w:t xml:space="preserve">If the number of annuals sold is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32E24">
              <w:t xml:space="preserve">, the number of biennials sold is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 w:rsidRPr="00B32E24">
              <w:t xml:space="preserve"> and the number of perennials sold is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 w:rsidRPr="00B32E24">
              <w:t xml:space="preserve">, express </w:t>
            </w:r>
            <w:r w:rsidR="371BBCFC" w:rsidRPr="00B32E24">
              <w:t xml:space="preserve">the </w:t>
            </w:r>
            <w:r w:rsidRPr="00B32E24">
              <w:t>total value in £ of sales</w:t>
            </w:r>
            <w:r>
              <w:t>,</w:t>
            </w:r>
            <w:r w:rsidRPr="00B32E24">
              <w:t xml:space="preserve">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>
              <w:t>,</w:t>
            </w:r>
            <w:r w:rsidRPr="00B32E24">
              <w:t xml:space="preserve"> as an algebraic equation.</w:t>
            </w:r>
          </w:p>
          <w:p w14:paraId="6D2602ED" w14:textId="77777777" w:rsidR="00574946" w:rsidRDefault="00574946" w:rsidP="00E96FE6"/>
          <w:p w14:paraId="664B40B2" w14:textId="77777777" w:rsidR="00574946" w:rsidRPr="00B32E24" w:rsidRDefault="00574946" w:rsidP="00E96FE6"/>
        </w:tc>
      </w:tr>
      <w:tr w:rsidR="00574946" w14:paraId="25ABDFC8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6CB3" w14:textId="77777777" w:rsidR="00574946" w:rsidRDefault="00574946" w:rsidP="00574946">
            <w:pPr>
              <w:jc w:val="right"/>
            </w:pPr>
            <w:r>
              <w:t>Q. 53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990BA1" w14:textId="77777777" w:rsidR="00574946" w:rsidRDefault="00DA62B3" w:rsidP="00E96FE6"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  <w:r w:rsidR="00574946">
              <w:t xml:space="preserve"> </w:t>
            </w:r>
            <w:r w:rsidR="00574946" w:rsidRPr="00B32E24">
              <w:t xml:space="preserve">of company sales are to Europe, </w:t>
            </w:r>
            <m:oMath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 w:rsidR="00574946" w:rsidRPr="00B32E24">
              <w:t xml:space="preserve"> to Asia and the rest to America.</w:t>
            </w:r>
            <w:r w:rsidR="00574946">
              <w:t xml:space="preserve"> </w:t>
            </w:r>
            <w:r w:rsidR="00574946" w:rsidRPr="00B32E24">
              <w:t>What fraction is sold to the USA?</w:t>
            </w:r>
          </w:p>
          <w:p w14:paraId="69602263" w14:textId="77777777" w:rsidR="00574946" w:rsidRDefault="00574946" w:rsidP="00E96FE6"/>
          <w:p w14:paraId="28141665" w14:textId="77777777" w:rsidR="00574946" w:rsidRPr="00B32E24" w:rsidRDefault="00574946" w:rsidP="00E96FE6"/>
        </w:tc>
      </w:tr>
      <w:tr w:rsidR="00574946" w14:paraId="6363774F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D33F" w14:textId="77777777" w:rsidR="00574946" w:rsidRDefault="00574946" w:rsidP="00574946">
            <w:pPr>
              <w:jc w:val="right"/>
            </w:pPr>
            <w:r>
              <w:t>Q. 54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18FEB1" w14:textId="4DC00EAD" w:rsidR="00574946" w:rsidRPr="00B32E24" w:rsidRDefault="00574946" w:rsidP="00E96FE6">
            <w:r w:rsidRPr="00B32E24">
              <w:t xml:space="preserve">If </w:t>
            </w:r>
            <m:oMath>
              <m:r>
                <w:rPr>
                  <w:rFonts w:ascii="Cambria Math" w:hAnsi="Cambria Math"/>
                </w:rPr>
                <m:t>3(x-12) = 6-5(x+2)</m:t>
              </m:r>
            </m:oMath>
            <w:r w:rsidR="7D9F4F4A" w:rsidRPr="00B32E24">
              <w:t>,</w:t>
            </w:r>
            <w:r w:rsidRPr="00B32E24">
              <w:t xml:space="preserve"> what is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B32E24">
              <w:t>?</w:t>
            </w:r>
          </w:p>
          <w:p w14:paraId="32EF87DF" w14:textId="77777777" w:rsidR="00574946" w:rsidRDefault="00574946" w:rsidP="00E96FE6"/>
          <w:p w14:paraId="2A3C3900" w14:textId="77777777" w:rsidR="00574946" w:rsidRPr="00B32E24" w:rsidRDefault="00574946" w:rsidP="00E96FE6"/>
        </w:tc>
      </w:tr>
      <w:tr w:rsidR="00574946" w14:paraId="4B676F51" w14:textId="77777777" w:rsidTr="33885656">
        <w:trPr>
          <w:trHeight w:val="113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9E50862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27F8D03" w14:textId="77777777" w:rsidR="00574946" w:rsidRPr="00B32E24" w:rsidRDefault="00574946" w:rsidP="00E96FE6">
            <w:pPr>
              <w:jc w:val="both"/>
            </w:pPr>
            <w:r w:rsidRPr="00B32E24">
              <w:t xml:space="preserve">Temperature conversion from </w:t>
            </w:r>
            <w:r>
              <w:t xml:space="preserve">Celsius </w:t>
            </w:r>
            <w:r w:rsidRPr="00B32E24">
              <w:t>to Fahrenheit is expressed by the following function:</w:t>
            </w:r>
          </w:p>
          <w:p w14:paraId="52519E34" w14:textId="63A6FE21" w:rsidR="00574946" w:rsidRPr="00CE0980" w:rsidRDefault="00574946" w:rsidP="00E96FE6">
            <w:pPr>
              <w:jc w:val="both"/>
            </w:pPr>
            <m:oMath>
              <m:r>
                <w:rPr>
                  <w:rFonts w:ascii="Cambria Math" w:hAnsi="Cambria Math"/>
                </w:rPr>
                <m:t xml:space="preserve">C=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 xml:space="preserve"> (F-32)</m:t>
              </m:r>
            </m:oMath>
            <w:r w:rsidR="78A3B4B7">
              <w:t>,</w:t>
            </w:r>
          </w:p>
          <w:p w14:paraId="202F233C" w14:textId="0537F5D0" w:rsidR="00574946" w:rsidRPr="00B32E24" w:rsidRDefault="78A3B4B7" w:rsidP="00E96FE6">
            <w:pPr>
              <w:jc w:val="both"/>
            </w:pPr>
            <w:r w:rsidRPr="00B32E24">
              <w:t>w</w:t>
            </w:r>
            <w:r w:rsidR="00574946" w:rsidRPr="00B32E24">
              <w:t>here</w:t>
            </w:r>
            <w:r w:rsidR="00574946">
              <w:t xml:space="preserve"> </w:t>
            </w:r>
            <m:oMath>
              <m:r>
                <w:rPr>
                  <w:rFonts w:ascii="Cambria Math" w:hAnsi="Cambria Math"/>
                </w:rPr>
                <m:t>C=temperature in Celsius</m:t>
              </m:r>
            </m:oMath>
            <w:r w:rsidR="00574946">
              <w:t xml:space="preserve"> </w:t>
            </w:r>
            <w:r w:rsidR="00574946" w:rsidRPr="00B32E24">
              <w:t xml:space="preserve">and </w:t>
            </w:r>
            <m:oMath>
              <m:r>
                <w:rPr>
                  <w:rFonts w:ascii="Cambria Math" w:hAnsi="Cambria Math"/>
                </w:rPr>
                <m:t>F=temperature in Fahrenheit</m:t>
              </m:r>
            </m:oMath>
            <w:r w:rsidR="00574946" w:rsidRPr="00B32E24">
              <w:t>.</w:t>
            </w:r>
          </w:p>
        </w:tc>
      </w:tr>
      <w:tr w:rsidR="00574946" w14:paraId="57CB7703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5A264AF2" w14:textId="77777777" w:rsidR="00574946" w:rsidRDefault="00574946" w:rsidP="00574946">
            <w:pPr>
              <w:jc w:val="right"/>
            </w:pPr>
            <w:r>
              <w:t>Q. 55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0A15FB90" w14:textId="28A96B94" w:rsidR="00574946" w:rsidRPr="00B32E24" w:rsidRDefault="00574946" w:rsidP="33885656">
            <w:r>
              <w:t xml:space="preserve">What is the temperature in Celsius if the temperature </w:t>
            </w:r>
            <w:r w:rsidR="5959CF05">
              <w:t xml:space="preserve">in Fahrenheit </w:t>
            </w:r>
            <w:r>
              <w:t>is 77?</w:t>
            </w:r>
          </w:p>
          <w:p w14:paraId="08606808" w14:textId="77777777" w:rsidR="00574946" w:rsidRDefault="00574946" w:rsidP="00E96FE6"/>
          <w:p w14:paraId="7583AE87" w14:textId="77777777" w:rsidR="00574946" w:rsidRPr="00B32E24" w:rsidRDefault="00574946" w:rsidP="00E96FE6"/>
        </w:tc>
      </w:tr>
      <w:tr w:rsidR="00574946" w14:paraId="4A723020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3A1A59A" w14:textId="77777777" w:rsidR="00574946" w:rsidRDefault="00574946" w:rsidP="00574946">
            <w:pPr>
              <w:jc w:val="right"/>
            </w:pPr>
            <w:r>
              <w:t>Q. 56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5B5AD3EB" w14:textId="77777777" w:rsidR="00574946" w:rsidRPr="00B32E24" w:rsidRDefault="00574946" w:rsidP="00E96FE6">
            <w:r w:rsidRPr="00B32E24">
              <w:t xml:space="preserve">What is the temperature in </w:t>
            </w:r>
            <w:r>
              <w:t>Celsius</w:t>
            </w:r>
            <w:r w:rsidRPr="00B32E24">
              <w:t xml:space="preserve"> if the temperature in </w:t>
            </w:r>
            <w:r>
              <w:t>F</w:t>
            </w:r>
            <w:r w:rsidRPr="00B32E24">
              <w:t>ahrenheit is 14?</w:t>
            </w:r>
          </w:p>
          <w:p w14:paraId="4680C972" w14:textId="77777777" w:rsidR="00574946" w:rsidRDefault="00574946" w:rsidP="00E96FE6"/>
          <w:p w14:paraId="55BCE38B" w14:textId="77777777" w:rsidR="00574946" w:rsidRPr="00B32E24" w:rsidRDefault="00574946" w:rsidP="00E96FE6"/>
        </w:tc>
      </w:tr>
      <w:tr w:rsidR="00574946" w14:paraId="0C6D5027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134B" w14:textId="77777777" w:rsidR="00574946" w:rsidRDefault="00574946" w:rsidP="00574946">
            <w:pPr>
              <w:jc w:val="right"/>
            </w:pPr>
            <w:r>
              <w:t>Q. 57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C9EBA8" w14:textId="2098E55D" w:rsidR="00574946" w:rsidRPr="00B32E24" w:rsidRDefault="00574946" w:rsidP="00E96FE6">
            <w:r w:rsidRPr="00B32E24">
              <w:t xml:space="preserve">What is the value of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B32E24">
              <w:t xml:space="preserve"> if</w:t>
            </w:r>
            <w:r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-1=23</m:t>
              </m:r>
            </m:oMath>
            <w:r>
              <w:t>?</w:t>
            </w:r>
          </w:p>
          <w:p w14:paraId="2062437B" w14:textId="77777777" w:rsidR="00574946" w:rsidRDefault="00574946" w:rsidP="00E96FE6"/>
          <w:p w14:paraId="74C3890B" w14:textId="77777777" w:rsidR="00574946" w:rsidRPr="00B32E24" w:rsidRDefault="00574946" w:rsidP="00E96FE6"/>
        </w:tc>
      </w:tr>
      <w:tr w:rsidR="00574946" w14:paraId="7E18FCBB" w14:textId="77777777" w:rsidTr="33885656">
        <w:trPr>
          <w:trHeight w:val="331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A409" w14:textId="77777777" w:rsidR="00574946" w:rsidRDefault="00574946" w:rsidP="00574946">
            <w:pPr>
              <w:jc w:val="right"/>
            </w:pPr>
            <w:r>
              <w:t>Q. 58</w:t>
            </w: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A9CC21" w14:textId="77777777" w:rsidR="00574946" w:rsidRPr="00B32E24" w:rsidRDefault="00574946" w:rsidP="00E96FE6">
            <w:r w:rsidRPr="00B32E24">
              <w:t xml:space="preserve">Calculate </w:t>
            </w:r>
            <m:oMath>
              <m:r>
                <w:rPr>
                  <w:rFonts w:ascii="Cambria Math" w:hAnsi="Cambria Math"/>
                </w:rPr>
                <m:t>0.121÷0.011</m:t>
              </m:r>
            </m:oMath>
          </w:p>
          <w:p w14:paraId="0508E62F" w14:textId="77777777" w:rsidR="00574946" w:rsidRDefault="00574946" w:rsidP="00E96FE6"/>
          <w:p w14:paraId="41734488" w14:textId="77777777" w:rsidR="00574946" w:rsidRPr="00B32E24" w:rsidRDefault="00574946" w:rsidP="00E96FE6"/>
        </w:tc>
      </w:tr>
      <w:tr w:rsidR="00574946" w14:paraId="3E2E4412" w14:textId="77777777" w:rsidTr="33885656">
        <w:trPr>
          <w:trHeight w:val="113"/>
        </w:trPr>
        <w:tc>
          <w:tcPr>
            <w:tcW w:w="81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1FA47E48" w14:textId="77777777" w:rsidR="00574946" w:rsidRDefault="00574946" w:rsidP="00574946">
            <w:pPr>
              <w:jc w:val="right"/>
            </w:pPr>
          </w:p>
        </w:tc>
        <w:tc>
          <w:tcPr>
            <w:tcW w:w="8425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48D5CD0" w14:textId="77777777" w:rsidR="00574946" w:rsidRPr="00B32E24" w:rsidRDefault="00574946" w:rsidP="00E96FE6">
            <w:r w:rsidRPr="00B32E24">
              <w:t>On return from a trip to Europe, you find you have 63 Euros left</w:t>
            </w:r>
            <w:r>
              <w:t>.</w:t>
            </w:r>
          </w:p>
        </w:tc>
      </w:tr>
      <w:tr w:rsidR="00574946" w14:paraId="2AFB56D6" w14:textId="77777777" w:rsidTr="33885656">
        <w:trPr>
          <w:trHeight w:val="111"/>
        </w:trPr>
        <w:tc>
          <w:tcPr>
            <w:tcW w:w="817" w:type="dxa"/>
            <w:tcBorders>
              <w:top w:val="nil"/>
              <w:bottom w:val="nil"/>
              <w:right w:val="single" w:sz="4" w:space="0" w:color="auto"/>
            </w:tcBorders>
          </w:tcPr>
          <w:p w14:paraId="0FF63C56" w14:textId="77777777" w:rsidR="00574946" w:rsidRDefault="00574946" w:rsidP="00574946">
            <w:pPr>
              <w:jc w:val="right"/>
            </w:pPr>
            <w:r>
              <w:t>Q. 59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  <w:bottom w:val="nil"/>
            </w:tcBorders>
          </w:tcPr>
          <w:p w14:paraId="747561E4" w14:textId="385E47AB" w:rsidR="00574946" w:rsidRPr="00B32E24" w:rsidRDefault="00574946" w:rsidP="00E96FE6">
            <w:r w:rsidRPr="00B32E24">
              <w:t>If £1 = 1.</w:t>
            </w:r>
            <w:r w:rsidR="00412BB2">
              <w:t>12</w:t>
            </w:r>
            <w:r w:rsidRPr="00B32E24">
              <w:t xml:space="preserve"> Euros,</w:t>
            </w:r>
            <w:r>
              <w:t xml:space="preserve"> </w:t>
            </w:r>
            <w:r w:rsidRPr="00B32E24">
              <w:t>what is the sterling value of your currency?</w:t>
            </w:r>
          </w:p>
          <w:p w14:paraId="56395FF0" w14:textId="77777777" w:rsidR="00574946" w:rsidRDefault="00574946" w:rsidP="00E96FE6"/>
          <w:p w14:paraId="72225A9E" w14:textId="77777777" w:rsidR="00574946" w:rsidRPr="00B32E24" w:rsidRDefault="00574946" w:rsidP="00E96FE6"/>
        </w:tc>
      </w:tr>
      <w:tr w:rsidR="00574946" w14:paraId="4D79A942" w14:textId="77777777" w:rsidTr="33885656">
        <w:trPr>
          <w:trHeight w:val="111"/>
        </w:trPr>
        <w:tc>
          <w:tcPr>
            <w:tcW w:w="817" w:type="dxa"/>
            <w:tcBorders>
              <w:top w:val="nil"/>
              <w:right w:val="single" w:sz="4" w:space="0" w:color="auto"/>
            </w:tcBorders>
          </w:tcPr>
          <w:p w14:paraId="073F17E7" w14:textId="77777777" w:rsidR="00574946" w:rsidRDefault="00574946" w:rsidP="00574946">
            <w:pPr>
              <w:jc w:val="right"/>
            </w:pPr>
            <w:r>
              <w:t>Q. 60</w:t>
            </w:r>
          </w:p>
        </w:tc>
        <w:tc>
          <w:tcPr>
            <w:tcW w:w="8425" w:type="dxa"/>
            <w:tcBorders>
              <w:top w:val="nil"/>
              <w:left w:val="single" w:sz="4" w:space="0" w:color="auto"/>
            </w:tcBorders>
          </w:tcPr>
          <w:p w14:paraId="1A84A953" w14:textId="77777777" w:rsidR="00574946" w:rsidRPr="00B32E24" w:rsidRDefault="00574946" w:rsidP="00E96FE6">
            <w:r w:rsidRPr="00B32E24">
              <w:t>When you convert your Euros to £ sterling, the bank will charge you 2% for the transaction.</w:t>
            </w:r>
            <w:r>
              <w:t xml:space="preserve"> </w:t>
            </w:r>
            <w:r w:rsidRPr="00B32E24">
              <w:t xml:space="preserve">What value in Euros (to 2 </w:t>
            </w:r>
            <w:proofErr w:type="spellStart"/>
            <w:r w:rsidRPr="00B32E24">
              <w:t>d.p.</w:t>
            </w:r>
            <w:proofErr w:type="spellEnd"/>
            <w:r w:rsidRPr="00B32E24">
              <w:t>) do you effectively convert to £ sterling?</w:t>
            </w:r>
          </w:p>
          <w:p w14:paraId="6E6095AA" w14:textId="77777777" w:rsidR="00574946" w:rsidRDefault="00574946" w:rsidP="00E96FE6"/>
          <w:p w14:paraId="0A5A83A9" w14:textId="77777777" w:rsidR="00574946" w:rsidRPr="00B32E24" w:rsidRDefault="00574946" w:rsidP="00E96FE6"/>
        </w:tc>
      </w:tr>
    </w:tbl>
    <w:p w14:paraId="4F5F3207" w14:textId="77777777" w:rsidR="00574946" w:rsidRPr="002F1AB6" w:rsidRDefault="00574946" w:rsidP="00412BB2"/>
    <w:sectPr w:rsidR="00574946" w:rsidRPr="002F1AB6" w:rsidSect="00101A40"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5BA80" w14:textId="77777777" w:rsidR="00574946" w:rsidRDefault="00574946" w:rsidP="00101A40">
      <w:pPr>
        <w:spacing w:after="0" w:line="240" w:lineRule="auto"/>
      </w:pPr>
      <w:r>
        <w:separator/>
      </w:r>
    </w:p>
  </w:endnote>
  <w:endnote w:type="continuationSeparator" w:id="0">
    <w:p w14:paraId="1F6AA6F1" w14:textId="77777777" w:rsidR="00574946" w:rsidRDefault="00574946" w:rsidP="00101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37587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47711C" w14:textId="3064F96E" w:rsidR="00101A40" w:rsidRDefault="00101A40" w:rsidP="00101A40">
        <w:pPr>
          <w:pStyle w:val="Footer"/>
          <w:jc w:val="center"/>
        </w:pPr>
        <w:r>
          <w:ptab w:relativeTo="margin" w:alignment="right" w:leader="none"/>
        </w: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 w:rsidR="00574946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06465" w14:textId="1BCB4B5E" w:rsidR="00101A40" w:rsidRDefault="00101A40" w:rsidP="00101A4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0F0359" w14:textId="77777777" w:rsidR="00574946" w:rsidRDefault="00574946" w:rsidP="00101A40">
      <w:pPr>
        <w:spacing w:after="0" w:line="240" w:lineRule="auto"/>
      </w:pPr>
      <w:r>
        <w:separator/>
      </w:r>
    </w:p>
  </w:footnote>
  <w:footnote w:type="continuationSeparator" w:id="0">
    <w:p w14:paraId="5202CAD8" w14:textId="77777777" w:rsidR="00574946" w:rsidRDefault="00574946" w:rsidP="00101A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3DA2B" w14:textId="77777777" w:rsidR="00101A40" w:rsidRDefault="00101A40" w:rsidP="00101A40">
    <w:pPr>
      <w:pStyle w:val="Header"/>
      <w:jc w:val="center"/>
    </w:pPr>
    <w:r>
      <w:rPr>
        <w:noProof/>
        <w:lang w:eastAsia="en-GB"/>
      </w:rPr>
      <w:drawing>
        <wp:inline distT="0" distB="0" distL="0" distR="0" wp14:anchorId="5704F1FB" wp14:editId="73C41DA5">
          <wp:extent cx="3524250" cy="544444"/>
          <wp:effectExtent l="0" t="0" r="0" b="8255"/>
          <wp:docPr id="4" name="Picture 4" title="Skills for Le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taylor37\Desktop\SkillsForLearningEPS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5400" cy="544622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  <w:p w14:paraId="21057811" w14:textId="77777777" w:rsidR="00101A40" w:rsidRDefault="00101A40" w:rsidP="00101A40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26389"/>
    <w:multiLevelType w:val="hybridMultilevel"/>
    <w:tmpl w:val="73561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946"/>
    <w:rsid w:val="000B4DFD"/>
    <w:rsid w:val="00101A40"/>
    <w:rsid w:val="00146B4F"/>
    <w:rsid w:val="002F1AB6"/>
    <w:rsid w:val="003F37FF"/>
    <w:rsid w:val="00412BB2"/>
    <w:rsid w:val="00574946"/>
    <w:rsid w:val="005B13D3"/>
    <w:rsid w:val="00727DBE"/>
    <w:rsid w:val="007F537D"/>
    <w:rsid w:val="008A54A8"/>
    <w:rsid w:val="00923BE1"/>
    <w:rsid w:val="00AC7494"/>
    <w:rsid w:val="00C345DD"/>
    <w:rsid w:val="00CB598B"/>
    <w:rsid w:val="00DA62B3"/>
    <w:rsid w:val="00F754DE"/>
    <w:rsid w:val="0209AE0F"/>
    <w:rsid w:val="0877B7C3"/>
    <w:rsid w:val="0A953E48"/>
    <w:rsid w:val="0B705988"/>
    <w:rsid w:val="128FC9EC"/>
    <w:rsid w:val="12D3A130"/>
    <w:rsid w:val="163DE2F4"/>
    <w:rsid w:val="1A443C10"/>
    <w:rsid w:val="1BFB9E6E"/>
    <w:rsid w:val="1D32B48F"/>
    <w:rsid w:val="1DABDF6F"/>
    <w:rsid w:val="21DEC3B4"/>
    <w:rsid w:val="245B3D5D"/>
    <w:rsid w:val="24CFB426"/>
    <w:rsid w:val="2AD11FE3"/>
    <w:rsid w:val="2DF8DAD3"/>
    <w:rsid w:val="33885656"/>
    <w:rsid w:val="345254A2"/>
    <w:rsid w:val="371BBCFC"/>
    <w:rsid w:val="379151E3"/>
    <w:rsid w:val="37F39312"/>
    <w:rsid w:val="39A21527"/>
    <w:rsid w:val="3A8BC8D7"/>
    <w:rsid w:val="3DC1A495"/>
    <w:rsid w:val="3FD6DC16"/>
    <w:rsid w:val="41BB3700"/>
    <w:rsid w:val="43307F79"/>
    <w:rsid w:val="474E6ADB"/>
    <w:rsid w:val="4FB7087A"/>
    <w:rsid w:val="506B5A0D"/>
    <w:rsid w:val="55DA9703"/>
    <w:rsid w:val="56608D63"/>
    <w:rsid w:val="5720F0AB"/>
    <w:rsid w:val="586791B6"/>
    <w:rsid w:val="5959CF05"/>
    <w:rsid w:val="5975DE24"/>
    <w:rsid w:val="5D28665B"/>
    <w:rsid w:val="607058B4"/>
    <w:rsid w:val="61A3F7AC"/>
    <w:rsid w:val="627AEED0"/>
    <w:rsid w:val="62FE1A56"/>
    <w:rsid w:val="66796695"/>
    <w:rsid w:val="67E8A27E"/>
    <w:rsid w:val="6BAF38D4"/>
    <w:rsid w:val="6DF2C023"/>
    <w:rsid w:val="70A2DD31"/>
    <w:rsid w:val="7605F240"/>
    <w:rsid w:val="77D35526"/>
    <w:rsid w:val="78A3B4B7"/>
    <w:rsid w:val="7D9F4F4A"/>
    <w:rsid w:val="7FA6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23F9A31"/>
  <w15:docId w15:val="{8A895D06-61D3-474D-9A97-C5658782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AB6"/>
  </w:style>
  <w:style w:type="paragraph" w:styleId="Heading1">
    <w:name w:val="heading 1"/>
    <w:basedOn w:val="Normal"/>
    <w:next w:val="Normal"/>
    <w:link w:val="Heading1Char"/>
    <w:uiPriority w:val="9"/>
    <w:qFormat/>
    <w:rsid w:val="002F1A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A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AB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A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AB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AB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AB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AB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AB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45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5D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01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A40"/>
  </w:style>
  <w:style w:type="paragraph" w:styleId="Footer">
    <w:name w:val="footer"/>
    <w:basedOn w:val="Normal"/>
    <w:link w:val="FooterChar"/>
    <w:uiPriority w:val="99"/>
    <w:unhideWhenUsed/>
    <w:rsid w:val="00101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A40"/>
  </w:style>
  <w:style w:type="character" w:styleId="Hyperlink">
    <w:name w:val="Hyperlink"/>
    <w:basedOn w:val="DefaultParagraphFont"/>
    <w:uiPriority w:val="99"/>
    <w:unhideWhenUsed/>
    <w:rsid w:val="00101A40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F1A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F1A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1A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F1A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AB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AB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AB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AB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AB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AB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A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F1AB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AB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1AB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F1AB6"/>
    <w:rPr>
      <w:b/>
      <w:bCs/>
    </w:rPr>
  </w:style>
  <w:style w:type="character" w:styleId="Emphasis">
    <w:name w:val="Emphasis"/>
    <w:basedOn w:val="DefaultParagraphFont"/>
    <w:uiPriority w:val="20"/>
    <w:qFormat/>
    <w:rsid w:val="002F1AB6"/>
    <w:rPr>
      <w:i/>
      <w:iCs/>
    </w:rPr>
  </w:style>
  <w:style w:type="paragraph" w:styleId="NoSpacing">
    <w:name w:val="No Spacing"/>
    <w:link w:val="NoSpacingChar"/>
    <w:uiPriority w:val="1"/>
    <w:qFormat/>
    <w:rsid w:val="002F1A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1A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1AB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F1AB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AB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AB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F1AB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F1AB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F1AB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F1AB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F1AB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1AB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574946"/>
  </w:style>
  <w:style w:type="table" w:styleId="TableGrid">
    <w:name w:val="Table Grid"/>
    <w:basedOn w:val="TableNormal"/>
    <w:uiPriority w:val="59"/>
    <w:rsid w:val="00574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2_LIS_Departmental_PS\LLI\Resources\Skills%20for%20Learning_MS\Web%20Developer\Media\Documents\Website\~Templates\BasicDocument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osit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22FDCEB66A9149AC2A3997CCE5335F" ma:contentTypeVersion="11" ma:contentTypeDescription="Create a new document." ma:contentTypeScope="" ma:versionID="abc9a0fc04ffcd7a4d0c420527f60835">
  <xsd:schema xmlns:xsd="http://www.w3.org/2001/XMLSchema" xmlns:xs="http://www.w3.org/2001/XMLSchema" xmlns:p="http://schemas.microsoft.com/office/2006/metadata/properties" xmlns:ns2="971c97e7-7390-4a7e-a9eb-5e2c7cbf3046" xmlns:ns3="b7df07ae-744c-4850-bc7a-e30659b2be7e" targetNamespace="http://schemas.microsoft.com/office/2006/metadata/properties" ma:root="true" ma:fieldsID="1b135b0c714649e7ad9bdd0da5191ead" ns2:_="" ns3:_="">
    <xsd:import namespace="971c97e7-7390-4a7e-a9eb-5e2c7cbf3046"/>
    <xsd:import namespace="b7df07ae-744c-4850-bc7a-e30659b2be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c97e7-7390-4a7e-a9eb-5e2c7cbf30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f07ae-744c-4850-bc7a-e30659b2be7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64A4DE-B2D3-4971-9FFF-F69DF509FA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B0C45F-4A30-43F2-A1B6-32F39915A1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FC8080-2061-45CF-9913-2A326B0896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c97e7-7390-4a7e-a9eb-5e2c7cbf3046"/>
    <ds:schemaRef ds:uri="b7df07ae-744c-4850-bc7a-e30659b2be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BasicDocumentTemplate</Template>
  <TotalTime>2</TotalTime>
  <Pages>7</Pages>
  <Words>1216</Words>
  <Characters>6937</Characters>
  <Application>Microsoft Office Word</Application>
  <DocSecurity>0</DocSecurity>
  <Lines>57</Lines>
  <Paragraphs>16</Paragraphs>
  <ScaleCrop>false</ScaleCrop>
  <Company>Leeds Metropolitan University</Company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Wang, Weiming</cp:lastModifiedBy>
  <cp:revision>9</cp:revision>
  <dcterms:created xsi:type="dcterms:W3CDTF">2014-10-08T15:28:00Z</dcterms:created>
  <dcterms:modified xsi:type="dcterms:W3CDTF">2020-07-14T08:20:00Z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0x010100D922FDCEB66A9149AC2A3997CCE5335F</vt:lpwstr>
  </property>
</Properties>
</file>